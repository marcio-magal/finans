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F3ABF" w14:textId="77777777" w:rsidR="00EC49FE" w:rsidRPr="00597BD0" w:rsidRDefault="00B13625" w:rsidP="0039084B">
      <w:pPr>
        <w:pStyle w:val="Ttulo"/>
      </w:pPr>
      <w:r w:rsidRPr="00597BD0">
        <w:t>STO</w:t>
      </w:r>
      <w:r w:rsidR="00762956" w:rsidRPr="00597BD0">
        <w:t>C</w:t>
      </w:r>
      <w:r w:rsidRPr="00597BD0">
        <w:t>K</w:t>
      </w:r>
      <w:r w:rsidR="00CE12A9" w:rsidRPr="00597BD0">
        <w:t xml:space="preserve">: </w:t>
      </w:r>
      <w:r w:rsidRPr="00597BD0">
        <w:t>Controle de Produção de Estoque</w:t>
      </w:r>
    </w:p>
    <w:p w14:paraId="1A6DABBF" w14:textId="77777777" w:rsidR="00EC49FE" w:rsidRPr="00597BD0" w:rsidRDefault="00B13625" w:rsidP="00CE12A9">
      <w:pPr>
        <w:pStyle w:val="Author"/>
      </w:pPr>
      <w:r w:rsidRPr="00597BD0">
        <w:t>Antônio Ferreira Abreu</w:t>
      </w:r>
      <w:r w:rsidR="00EC49FE" w:rsidRPr="00597BD0">
        <w:t xml:space="preserve">, </w:t>
      </w:r>
      <w:r w:rsidRPr="00597BD0">
        <w:t xml:space="preserve">Antônio </w:t>
      </w:r>
      <w:r w:rsidR="00F87E07" w:rsidRPr="00597BD0">
        <w:t>M</w:t>
      </w:r>
      <w:r w:rsidRPr="00597BD0">
        <w:t>árcio Nascimento Magalhães</w:t>
      </w:r>
      <w:r w:rsidR="0092301E" w:rsidRPr="00597BD0">
        <w:t xml:space="preserve">, </w:t>
      </w:r>
      <w:r w:rsidRPr="00597BD0">
        <w:t>Hellen Gabriela Felix Silva</w:t>
      </w:r>
      <w:r w:rsidR="00EC49FE" w:rsidRPr="00597BD0">
        <w:t xml:space="preserve">, </w:t>
      </w:r>
      <w:r w:rsidRPr="00597BD0">
        <w:t>Raygil Naevanur Pereira Alexandrino</w:t>
      </w:r>
    </w:p>
    <w:p w14:paraId="7C62899D" w14:textId="77777777" w:rsidR="00EC49FE" w:rsidRPr="00597BD0" w:rsidRDefault="00EC49FE" w:rsidP="003C25DE">
      <w:pPr>
        <w:spacing w:before="240"/>
        <w:jc w:val="center"/>
        <w:rPr>
          <w:rStyle w:val="AddressChar"/>
        </w:rPr>
      </w:pPr>
      <w:r w:rsidRPr="00597BD0">
        <w:rPr>
          <w:rStyle w:val="AddressChar"/>
          <w:vertAlign w:val="superscript"/>
        </w:rPr>
        <w:t>1</w:t>
      </w:r>
      <w:r w:rsidR="00CE12A9" w:rsidRPr="00597BD0">
        <w:rPr>
          <w:rStyle w:val="AddressChar"/>
        </w:rPr>
        <w:t>Campus Capitão Poço</w:t>
      </w:r>
      <w:r w:rsidRPr="00597BD0">
        <w:rPr>
          <w:rStyle w:val="AddressChar"/>
        </w:rPr>
        <w:t xml:space="preserve"> – Universidade Federal </w:t>
      </w:r>
      <w:r w:rsidR="00CE12A9" w:rsidRPr="00597BD0">
        <w:rPr>
          <w:rStyle w:val="AddressChar"/>
        </w:rPr>
        <w:t>Rural da Amazônia</w:t>
      </w:r>
      <w:r w:rsidRPr="00597BD0">
        <w:rPr>
          <w:rStyle w:val="AddressChar"/>
        </w:rPr>
        <w:t xml:space="preserve"> (</w:t>
      </w:r>
      <w:r w:rsidR="00CE12A9" w:rsidRPr="00597BD0">
        <w:rPr>
          <w:rStyle w:val="AddressChar"/>
        </w:rPr>
        <w:t>UFRA</w:t>
      </w:r>
      <w:r w:rsidRPr="00597BD0">
        <w:rPr>
          <w:rStyle w:val="AddressChar"/>
        </w:rPr>
        <w:t>)</w:t>
      </w:r>
      <w:r w:rsidRPr="00597BD0">
        <w:rPr>
          <w:rStyle w:val="AddressChar"/>
        </w:rPr>
        <w:br/>
      </w:r>
      <w:r w:rsidR="00CE12A9" w:rsidRPr="00597BD0">
        <w:rPr>
          <w:rStyle w:val="AddressChar"/>
        </w:rPr>
        <w:t>Capitão Poço</w:t>
      </w:r>
      <w:r w:rsidRPr="00597BD0">
        <w:rPr>
          <w:rStyle w:val="AddressChar"/>
        </w:rPr>
        <w:t xml:space="preserve"> – </w:t>
      </w:r>
      <w:r w:rsidR="00CE12A9" w:rsidRPr="00597BD0">
        <w:rPr>
          <w:rStyle w:val="AddressChar"/>
        </w:rPr>
        <w:t>PA</w:t>
      </w:r>
      <w:r w:rsidRPr="00597BD0">
        <w:rPr>
          <w:rStyle w:val="AddressChar"/>
        </w:rPr>
        <w:t xml:space="preserve"> – Bra</w:t>
      </w:r>
      <w:r w:rsidR="00CE12A9" w:rsidRPr="00597BD0">
        <w:rPr>
          <w:rStyle w:val="AddressChar"/>
        </w:rPr>
        <w:t>s</w:t>
      </w:r>
      <w:r w:rsidRPr="00597BD0">
        <w:rPr>
          <w:rStyle w:val="AddressChar"/>
        </w:rPr>
        <w:t>il</w:t>
      </w:r>
    </w:p>
    <w:p w14:paraId="6B4633F5" w14:textId="77777777" w:rsidR="00EC49FE" w:rsidRPr="00597BD0" w:rsidRDefault="00000000" w:rsidP="00EE70EF">
      <w:pPr>
        <w:pStyle w:val="Email"/>
        <w:sectPr w:rsidR="00EC49FE" w:rsidRPr="00597BD0">
          <w:headerReference w:type="even" r:id="rId8"/>
          <w:headerReference w:type="default" r:id="rId9"/>
          <w:footerReference w:type="even" r:id="rId10"/>
          <w:footerReference w:type="first" r:id="rId11"/>
          <w:type w:val="continuous"/>
          <w:pgSz w:w="11907" w:h="16840" w:code="9"/>
          <w:pgMar w:top="1985" w:right="1701" w:bottom="1418" w:left="1701" w:header="964" w:footer="964" w:gutter="0"/>
          <w:pgNumType w:start="101"/>
          <w:cols w:space="454"/>
        </w:sectPr>
      </w:pPr>
      <w:hyperlink r:id="rId12" w:history="1">
        <w:r w:rsidR="00F87E07" w:rsidRPr="00597BD0">
          <w:rPr>
            <w:rStyle w:val="Hyperlink"/>
            <w:rFonts w:ascii="Verdana" w:hAnsi="Verdana"/>
            <w:sz w:val="15"/>
            <w:szCs w:val="15"/>
            <w:shd w:val="clear" w:color="auto" w:fill="FFFFFF"/>
          </w:rPr>
          <w:t>maninho.142311@gmail.com</w:t>
        </w:r>
      </w:hyperlink>
      <w:r w:rsidR="00F87E07" w:rsidRPr="00597BD0">
        <w:rPr>
          <w:rStyle w:val="nfase"/>
          <w:rFonts w:ascii="Verdana" w:hAnsi="Verdana"/>
          <w:i w:val="0"/>
          <w:iCs w:val="0"/>
          <w:color w:val="000000"/>
          <w:sz w:val="15"/>
          <w:szCs w:val="15"/>
          <w:shd w:val="clear" w:color="auto" w:fill="FFFFFF"/>
        </w:rPr>
        <w:t xml:space="preserve">, </w:t>
      </w:r>
      <w:hyperlink r:id="rId13" w:history="1">
        <w:r w:rsidR="00F87E07" w:rsidRPr="00597BD0">
          <w:rPr>
            <w:rStyle w:val="Hyperlink"/>
            <w:rFonts w:ascii="Verdana" w:hAnsi="Verdana"/>
            <w:sz w:val="15"/>
            <w:szCs w:val="15"/>
            <w:shd w:val="clear" w:color="auto" w:fill="FFFFFF"/>
          </w:rPr>
          <w:t>marcio.magalhaes.432@gmail.com</w:t>
        </w:r>
      </w:hyperlink>
      <w:r w:rsidR="00F87E07" w:rsidRPr="00597BD0">
        <w:rPr>
          <w:rStyle w:val="nfase"/>
          <w:rFonts w:ascii="Verdana" w:hAnsi="Verdana"/>
          <w:i w:val="0"/>
          <w:iCs w:val="0"/>
          <w:color w:val="000000"/>
          <w:sz w:val="15"/>
          <w:szCs w:val="15"/>
          <w:shd w:val="clear" w:color="auto" w:fill="FFFFFF"/>
        </w:rPr>
        <w:t xml:space="preserve">, </w:t>
      </w:r>
      <w:hyperlink r:id="rId14" w:history="1">
        <w:r w:rsidR="00F87E07" w:rsidRPr="00597BD0">
          <w:rPr>
            <w:rStyle w:val="Hyperlink"/>
            <w:rFonts w:ascii="Verdana" w:hAnsi="Verdana"/>
            <w:sz w:val="15"/>
            <w:szCs w:val="15"/>
            <w:shd w:val="clear" w:color="auto" w:fill="FFFFFF"/>
          </w:rPr>
          <w:t>hellengabriela25102000@gmail.com</w:t>
        </w:r>
      </w:hyperlink>
      <w:r w:rsidR="00F87E07" w:rsidRPr="00597BD0">
        <w:rPr>
          <w:rStyle w:val="nfase"/>
          <w:rFonts w:ascii="Verdana" w:hAnsi="Verdana"/>
          <w:i w:val="0"/>
          <w:iCs w:val="0"/>
          <w:color w:val="000000"/>
          <w:sz w:val="15"/>
          <w:szCs w:val="15"/>
          <w:shd w:val="clear" w:color="auto" w:fill="FFFFFF"/>
        </w:rPr>
        <w:t xml:space="preserve">,  </w:t>
      </w:r>
      <w:hyperlink r:id="rId15" w:history="1">
        <w:r w:rsidR="00F87E07" w:rsidRPr="00597BD0">
          <w:rPr>
            <w:rStyle w:val="Hyperlink"/>
            <w:rFonts w:ascii="Verdana" w:hAnsi="Verdana"/>
            <w:sz w:val="15"/>
            <w:szCs w:val="15"/>
            <w:shd w:val="clear" w:color="auto" w:fill="FFFFFF"/>
          </w:rPr>
          <w:t>naevanur.alexandrino.raygil@gmail.com</w:t>
        </w:r>
      </w:hyperlink>
      <w:r w:rsidR="00F87E07" w:rsidRPr="00597BD0">
        <w:rPr>
          <w:rStyle w:val="nfase"/>
          <w:rFonts w:ascii="Verdana" w:hAnsi="Verdana"/>
          <w:i w:val="0"/>
          <w:iCs w:val="0"/>
          <w:color w:val="000000"/>
          <w:sz w:val="15"/>
          <w:szCs w:val="15"/>
          <w:shd w:val="clear" w:color="auto" w:fill="FFFFFF"/>
        </w:rPr>
        <w:t xml:space="preserve">   </w:t>
      </w:r>
    </w:p>
    <w:p w14:paraId="7F443BCE" w14:textId="77777777" w:rsidR="00EC49FE" w:rsidRPr="00597BD0" w:rsidRDefault="00EC49FE" w:rsidP="00676E05">
      <w:pPr>
        <w:pStyle w:val="Abstract"/>
      </w:pPr>
      <w:r w:rsidRPr="00597BD0">
        <w:rPr>
          <w:b/>
        </w:rPr>
        <w:t>Resumo.</w:t>
      </w:r>
      <w:r w:rsidRPr="00597BD0">
        <w:t xml:space="preserve"> </w:t>
      </w:r>
      <w:r w:rsidR="004C5B1D" w:rsidRPr="00597BD0">
        <w:t>Com o sistema de controle de estoque</w:t>
      </w:r>
      <w:r w:rsidR="00B54829" w:rsidRPr="00597BD0">
        <w:t>,</w:t>
      </w:r>
      <w:r w:rsidR="004C5B1D" w:rsidRPr="00597BD0">
        <w:t xml:space="preserve"> STO</w:t>
      </w:r>
      <w:r w:rsidR="00762956" w:rsidRPr="00597BD0">
        <w:t>C</w:t>
      </w:r>
      <w:r w:rsidR="004C5B1D" w:rsidRPr="00597BD0">
        <w:t>K, você produtor, faz o contro</w:t>
      </w:r>
      <w:r w:rsidR="00B54829" w:rsidRPr="00597BD0">
        <w:t xml:space="preserve">le de estoque de seus produtos </w:t>
      </w:r>
      <w:r w:rsidR="004C5B1D" w:rsidRPr="00597BD0">
        <w:t xml:space="preserve">e insumos de forma simples, evitando erros nos processos, podendo assim, garantir todo </w:t>
      </w:r>
      <w:hyperlink r:id="rId16" w:tgtFrame="_blank" w:history="1">
        <w:r w:rsidR="0035766A" w:rsidRPr="00597BD0">
          <w:rPr>
            <w:rStyle w:val="Hyperlink"/>
            <w:color w:val="auto"/>
            <w:u w:val="none"/>
          </w:rPr>
          <w:t xml:space="preserve">controle dos seus produtos. </w:t>
        </w:r>
      </w:hyperlink>
      <w:r w:rsidR="004C5B1D" w:rsidRPr="00597BD0">
        <w:t>Tenha</w:t>
      </w:r>
      <w:r w:rsidR="0035766A" w:rsidRPr="00597BD0">
        <w:t xml:space="preserve"> na palma da sua mão, com fácil acesso, um app </w:t>
      </w:r>
      <w:r w:rsidR="004C5B1D" w:rsidRPr="00597BD0">
        <w:t>de controle de estoque completo.</w:t>
      </w:r>
      <w:r w:rsidR="00762956" w:rsidRPr="00597BD0">
        <w:t xml:space="preserve"> Com o STOCK, você registra as informações dos seus produtos, como códigos, descrições e preços, assim também como outras características.</w:t>
      </w:r>
    </w:p>
    <w:p w14:paraId="77B74D23" w14:textId="77777777" w:rsidR="00EC49FE" w:rsidRPr="00597BD0" w:rsidRDefault="00CE12A9" w:rsidP="00CE12A9">
      <w:pPr>
        <w:pStyle w:val="Ttulo1"/>
        <w:numPr>
          <w:ilvl w:val="0"/>
          <w:numId w:val="21"/>
        </w:numPr>
        <w:tabs>
          <w:tab w:val="clear" w:pos="720"/>
        </w:tabs>
        <w:ind w:left="426" w:hanging="426"/>
      </w:pPr>
      <w:r w:rsidRPr="00597BD0">
        <w:t>Introdução</w:t>
      </w:r>
    </w:p>
    <w:p w14:paraId="4E1728EE" w14:textId="77777777" w:rsidR="007E7813" w:rsidRPr="00597BD0" w:rsidRDefault="007E7813">
      <w:r w:rsidRPr="00597BD0">
        <w:tab/>
      </w:r>
      <w:r w:rsidR="00E95A9F" w:rsidRPr="00597BD0">
        <w:t>Com as grandes mudanças que ocorreram nos últimos anos, com grandes avanços tecnológicos</w:t>
      </w:r>
      <w:r w:rsidRPr="00597BD0">
        <w:t xml:space="preserve"> e</w:t>
      </w:r>
      <w:r w:rsidR="00E95A9F" w:rsidRPr="00597BD0">
        <w:t xml:space="preserve"> </w:t>
      </w:r>
      <w:r w:rsidRPr="00597BD0">
        <w:t>competitividade no mercado, a organização é um dos fatores que impulsiona</w:t>
      </w:r>
      <w:r w:rsidR="00631BF2" w:rsidRPr="00597BD0">
        <w:t>m</w:t>
      </w:r>
      <w:r w:rsidRPr="00597BD0">
        <w:t xml:space="preserve"> as empresas para um melhor destaque no mesmo. Assim, é necessário que as empresas tenham flexibilidade, adaptabilidade e persistência em seus métodos afim de buscar melhores resultados, pois só estarão visíveis aquelas que deterem de recursos que supram suas necessidades, fazendo com que obtenham ótimos resultados e uma gestão eficiente para seu negócio.</w:t>
      </w:r>
    </w:p>
    <w:p w14:paraId="698A1DFB" w14:textId="056008F0" w:rsidR="005314AE" w:rsidRPr="00597BD0" w:rsidRDefault="00391845">
      <w:r w:rsidRPr="00597BD0">
        <w:tab/>
        <w:t xml:space="preserve">Atualmente </w:t>
      </w:r>
      <w:r w:rsidR="00631BF2" w:rsidRPr="00597BD0">
        <w:t xml:space="preserve">a </w:t>
      </w:r>
      <w:r w:rsidR="00C000EC" w:rsidRPr="00597BD0">
        <w:t>concorrência</w:t>
      </w:r>
      <w:r w:rsidR="00631BF2" w:rsidRPr="00597BD0">
        <w:t xml:space="preserve"> de</w:t>
      </w:r>
      <w:r w:rsidRPr="00597BD0">
        <w:t xml:space="preserve"> mercado está</w:t>
      </w:r>
      <w:r w:rsidR="00230051" w:rsidRPr="00597BD0">
        <w:t xml:space="preserve"> ficando cada vez</w:t>
      </w:r>
      <w:r w:rsidR="00A335A0" w:rsidRPr="00597BD0">
        <w:t xml:space="preserve"> mais acirrad</w:t>
      </w:r>
      <w:r w:rsidR="00230051" w:rsidRPr="00597BD0">
        <w:t>a</w:t>
      </w:r>
      <w:r w:rsidR="00A335A0" w:rsidRPr="00597BD0">
        <w:t>, obrigando as empresas a buscar inovações tecnológicas e estratégias de</w:t>
      </w:r>
      <w:r w:rsidR="007D61C6" w:rsidRPr="00597BD0">
        <w:t xml:space="preserve"> gestão com o intuito de diminui</w:t>
      </w:r>
      <w:r w:rsidR="00A335A0" w:rsidRPr="00597BD0">
        <w:t>r custos e aprimorarem a qualidade de seus produtos, objetivando ter vantage</w:t>
      </w:r>
      <w:r w:rsidR="007D61C6" w:rsidRPr="00597BD0">
        <w:t>m competitiva</w:t>
      </w:r>
      <w:r w:rsidR="005314AE" w:rsidRPr="00597BD0">
        <w:t xml:space="preserve">. O gerenciamento de estoque é </w:t>
      </w:r>
      <w:r w:rsidR="0013517E" w:rsidRPr="00597BD0">
        <w:t>de su</w:t>
      </w:r>
      <w:r w:rsidR="005314AE" w:rsidRPr="00597BD0">
        <w:t>m</w:t>
      </w:r>
      <w:r w:rsidR="0013517E" w:rsidRPr="00597BD0">
        <w:t>a</w:t>
      </w:r>
      <w:r w:rsidR="005314AE" w:rsidRPr="00597BD0">
        <w:t xml:space="preserve"> importância para </w:t>
      </w:r>
      <w:r w:rsidR="0013517E" w:rsidRPr="00597BD0">
        <w:t>a</w:t>
      </w:r>
      <w:r w:rsidR="005314AE" w:rsidRPr="00597BD0">
        <w:t xml:space="preserve"> empresa, pois está relacionado aos interesses financeiros e econômicos, visando o crescimento da mesma e para que esse </w:t>
      </w:r>
      <w:r w:rsidR="00597BD0" w:rsidRPr="00597BD0">
        <w:t>crescimento</w:t>
      </w:r>
      <w:r w:rsidR="005314AE" w:rsidRPr="00597BD0">
        <w:t xml:space="preserve"> ocorra, é necessário ter um planejamento voltado para a área de controle de estoque de produtos.</w:t>
      </w:r>
    </w:p>
    <w:p w14:paraId="72AD191F" w14:textId="4D555ECC" w:rsidR="005314AE" w:rsidRPr="00597BD0" w:rsidRDefault="00391845">
      <w:r w:rsidRPr="00597BD0">
        <w:tab/>
        <w:t>O controle de estoque por sua vez tem como objetivo principal evitar problemas que possam ocorrer e que ocorrem no setor de produtos em geral, po</w:t>
      </w:r>
      <w:r w:rsidR="004E3194" w:rsidRPr="00597BD0">
        <w:t>i</w:t>
      </w:r>
      <w:r w:rsidRPr="00597BD0">
        <w:t xml:space="preserve">s isto está totalmente relacionado ao capital investido da empresa, e tendo uma </w:t>
      </w:r>
      <w:r w:rsidR="00597BD0" w:rsidRPr="00597BD0">
        <w:t>ótima</w:t>
      </w:r>
      <w:r w:rsidRPr="00597BD0">
        <w:t xml:space="preserve"> gestão de estoque, podemos </w:t>
      </w:r>
      <w:r w:rsidR="00C7206A" w:rsidRPr="00597BD0">
        <w:t xml:space="preserve">evitar futuros problemas ao </w:t>
      </w:r>
      <w:r w:rsidRPr="00597BD0">
        <w:t xml:space="preserve">verificar </w:t>
      </w:r>
      <w:r w:rsidR="00C7206A" w:rsidRPr="00597BD0">
        <w:t>n</w:t>
      </w:r>
      <w:r w:rsidRPr="00597BD0">
        <w:t>o momen</w:t>
      </w:r>
      <w:r w:rsidR="00B2373B" w:rsidRPr="00597BD0">
        <w:t>to certo d</w:t>
      </w:r>
      <w:r w:rsidR="00C7206A" w:rsidRPr="00597BD0">
        <w:t>o</w:t>
      </w:r>
      <w:r w:rsidR="00B2373B" w:rsidRPr="00597BD0">
        <w:t xml:space="preserve"> reabastecimento, e saída de produtos tendo assim, uma maior </w:t>
      </w:r>
      <w:r w:rsidRPr="00597BD0">
        <w:t>qualidade da produtividade.</w:t>
      </w:r>
    </w:p>
    <w:p w14:paraId="75A9AC86" w14:textId="77777777" w:rsidR="00C7206A" w:rsidRPr="00597BD0" w:rsidRDefault="00C7206A">
      <w:r w:rsidRPr="00597BD0">
        <w:t>Assim, manter produtos em estoque, neste caso para venda em pronta entrega ou demanda, apresentam-se como uma espécie de garantia pois as empresas trabalham com estoques de diferentes tipos que necessitam ser administrados. Porém, a gestão de estoques é uma das atividades mais importantes, pois um dos principais motivos para se ter um bom planejamento e controle de estoques é o grande impacto financeiro que é possível alcançar através do aumento</w:t>
      </w:r>
      <w:r w:rsidR="004E3194" w:rsidRPr="00597BD0">
        <w:t xml:space="preserve"> </w:t>
      </w:r>
      <w:r w:rsidRPr="00597BD0">
        <w:t>da eficácia e eficiência das operações das empresas.</w:t>
      </w:r>
    </w:p>
    <w:p w14:paraId="094C9109" w14:textId="77777777" w:rsidR="0013517E" w:rsidRPr="00597BD0" w:rsidRDefault="00C7206A">
      <w:r w:rsidRPr="00597BD0">
        <w:tab/>
        <w:t xml:space="preserve">Contudo, o objetivo deste projeto é a criação de um app com foco no controle de produtos, de forma que atenda a demanda de uma empresa independentemente do </w:t>
      </w:r>
      <w:r w:rsidRPr="00597BD0">
        <w:lastRenderedPageBreak/>
        <w:t>segmento em que atua, sem desperdícios no suprimento e com agregação de valor aos investimentos organizacionais.</w:t>
      </w:r>
    </w:p>
    <w:p w14:paraId="5964BF97" w14:textId="77777777" w:rsidR="00CE12A9" w:rsidRPr="00597BD0" w:rsidRDefault="00CE12A9" w:rsidP="00CE12A9">
      <w:pPr>
        <w:pStyle w:val="Ttulo1"/>
        <w:numPr>
          <w:ilvl w:val="1"/>
          <w:numId w:val="21"/>
        </w:numPr>
        <w:tabs>
          <w:tab w:val="clear" w:pos="720"/>
        </w:tabs>
        <w:ind w:left="426"/>
      </w:pPr>
      <w:r w:rsidRPr="00597BD0">
        <w:t>P</w:t>
      </w:r>
      <w:r w:rsidR="001A533A" w:rsidRPr="00597BD0">
        <w:t>úblico alvo</w:t>
      </w:r>
    </w:p>
    <w:p w14:paraId="0916DBFA" w14:textId="77777777" w:rsidR="00CE12A9" w:rsidRPr="00597BD0" w:rsidRDefault="00AF166C" w:rsidP="001A533A">
      <w:r w:rsidRPr="00597BD0">
        <w:tab/>
      </w:r>
      <w:r w:rsidR="0013517E" w:rsidRPr="00597BD0">
        <w:t xml:space="preserve">O público alvo deste sistema é voltado para </w:t>
      </w:r>
      <w:r w:rsidR="00CD73D7" w:rsidRPr="00597BD0">
        <w:t xml:space="preserve">as micro, pequenas, médias e grandes empresas e produtores rurais. </w:t>
      </w:r>
    </w:p>
    <w:p w14:paraId="4D01AA4F" w14:textId="77777777" w:rsidR="001A533A" w:rsidRPr="00597BD0" w:rsidRDefault="001A533A" w:rsidP="001A533A">
      <w:pPr>
        <w:pStyle w:val="Ttulo1"/>
        <w:numPr>
          <w:ilvl w:val="1"/>
          <w:numId w:val="21"/>
        </w:numPr>
        <w:tabs>
          <w:tab w:val="clear" w:pos="720"/>
        </w:tabs>
        <w:ind w:left="426"/>
      </w:pPr>
      <w:r w:rsidRPr="00597BD0">
        <w:t>Objetivos</w:t>
      </w:r>
    </w:p>
    <w:p w14:paraId="53EF8425" w14:textId="77777777" w:rsidR="001A533A" w:rsidRPr="00597BD0" w:rsidRDefault="00AF166C" w:rsidP="001A533A">
      <w:r w:rsidRPr="00597BD0">
        <w:tab/>
      </w:r>
      <w:r w:rsidR="00B2354C" w:rsidRPr="00597BD0">
        <w:t>Este projeto tem como objetivo o desenvolvimento de um aplicativo mobile de gerenciamento de estoque, sendo capaz de acompanhar a saída</w:t>
      </w:r>
      <w:r w:rsidR="00BF64F7" w:rsidRPr="00597BD0">
        <w:t xml:space="preserve"> e chegada</w:t>
      </w:r>
      <w:r w:rsidR="00B2354C" w:rsidRPr="00597BD0">
        <w:t xml:space="preserve"> de produtos através do GPS</w:t>
      </w:r>
      <w:r w:rsidR="00BF64F7" w:rsidRPr="00597BD0">
        <w:t xml:space="preserve"> presentes nos veículos de entrega</w:t>
      </w:r>
      <w:r w:rsidR="00B2354C" w:rsidRPr="00597BD0">
        <w:t>, a fim de gerar relatórios comparativos entre o real estado do estoque e o estado apresentado pel</w:t>
      </w:r>
      <w:r w:rsidR="00BF64F7" w:rsidRPr="00597BD0">
        <w:t>a</w:t>
      </w:r>
      <w:r w:rsidR="00B2354C" w:rsidRPr="00597BD0">
        <w:t xml:space="preserve"> empresa. </w:t>
      </w:r>
    </w:p>
    <w:p w14:paraId="26AD6B6A" w14:textId="77777777" w:rsidR="001A533A" w:rsidRPr="00597BD0" w:rsidRDefault="001A533A" w:rsidP="001A533A">
      <w:pPr>
        <w:pStyle w:val="Ttulo1"/>
        <w:numPr>
          <w:ilvl w:val="2"/>
          <w:numId w:val="21"/>
        </w:numPr>
        <w:tabs>
          <w:tab w:val="clear" w:pos="720"/>
        </w:tabs>
        <w:ind w:left="567" w:hanging="567"/>
      </w:pPr>
      <w:r w:rsidRPr="00597BD0">
        <w:t>Objetivos Específicos</w:t>
      </w:r>
    </w:p>
    <w:p w14:paraId="65FE9187" w14:textId="77777777" w:rsidR="00AF166C" w:rsidRPr="00597BD0" w:rsidRDefault="00AF166C" w:rsidP="00AF166C">
      <w:pPr>
        <w:pStyle w:val="PargrafodaLista"/>
        <w:numPr>
          <w:ilvl w:val="0"/>
          <w:numId w:val="24"/>
        </w:numPr>
      </w:pPr>
      <w:r w:rsidRPr="00597BD0">
        <w:t xml:space="preserve">Melhorar o nível de serviço da empresa; </w:t>
      </w:r>
    </w:p>
    <w:p w14:paraId="7221E7F1" w14:textId="77777777" w:rsidR="00AF166C" w:rsidRPr="00597BD0" w:rsidRDefault="00AF166C" w:rsidP="00AF166C">
      <w:pPr>
        <w:pStyle w:val="PargrafodaLista"/>
        <w:numPr>
          <w:ilvl w:val="0"/>
          <w:numId w:val="24"/>
        </w:numPr>
      </w:pPr>
      <w:r w:rsidRPr="00597BD0">
        <w:t>Incentivar economias na produção;</w:t>
      </w:r>
    </w:p>
    <w:p w14:paraId="19CC0B14" w14:textId="77777777" w:rsidR="00AF166C" w:rsidRPr="00597BD0" w:rsidRDefault="00AF166C" w:rsidP="00AF166C">
      <w:pPr>
        <w:pStyle w:val="PargrafodaLista"/>
        <w:numPr>
          <w:ilvl w:val="0"/>
          <w:numId w:val="24"/>
        </w:numPr>
      </w:pPr>
      <w:r w:rsidRPr="00597BD0">
        <w:t>Facilitar a</w:t>
      </w:r>
      <w:r w:rsidR="00F90534" w:rsidRPr="00597BD0">
        <w:t xml:space="preserve"> </w:t>
      </w:r>
      <w:r w:rsidRPr="00597BD0">
        <w:t xml:space="preserve">gestão de produtos da empresa; </w:t>
      </w:r>
    </w:p>
    <w:p w14:paraId="43D1C1ED" w14:textId="77777777" w:rsidR="00AF166C" w:rsidRPr="00597BD0" w:rsidRDefault="00AF166C" w:rsidP="00AF166C">
      <w:pPr>
        <w:pStyle w:val="PargrafodaLista"/>
        <w:numPr>
          <w:ilvl w:val="0"/>
          <w:numId w:val="24"/>
        </w:numPr>
      </w:pPr>
      <w:r w:rsidRPr="00597BD0">
        <w:t>Proteger a empresa de incertezas na demanda e no tempo de ressuprimento;</w:t>
      </w:r>
    </w:p>
    <w:p w14:paraId="61097BC2" w14:textId="6B802BDB" w:rsidR="00AF166C" w:rsidRPr="00597BD0" w:rsidRDefault="00597BD0" w:rsidP="00AF166C">
      <w:pPr>
        <w:pStyle w:val="PargrafodaLista"/>
        <w:numPr>
          <w:ilvl w:val="0"/>
          <w:numId w:val="24"/>
        </w:numPr>
      </w:pPr>
      <w:r w:rsidRPr="00597BD0">
        <w:t>Prevenir</w:t>
      </w:r>
      <w:r w:rsidR="00AF166C" w:rsidRPr="00597BD0">
        <w:t xml:space="preserve"> a empresa contra eventualidades relacionadas a produção;</w:t>
      </w:r>
    </w:p>
    <w:p w14:paraId="43DDB970" w14:textId="77777777" w:rsidR="00AF166C" w:rsidRPr="00597BD0" w:rsidRDefault="00AF166C" w:rsidP="00AF166C">
      <w:pPr>
        <w:pStyle w:val="PargrafodaLista"/>
        <w:numPr>
          <w:ilvl w:val="0"/>
          <w:numId w:val="24"/>
        </w:numPr>
      </w:pPr>
      <w:r w:rsidRPr="00597BD0">
        <w:t>Fazer o controle de entrada e saída dos insumos;</w:t>
      </w:r>
    </w:p>
    <w:p w14:paraId="2C1FD01C" w14:textId="77777777" w:rsidR="00AF166C" w:rsidRPr="00597BD0" w:rsidRDefault="00AF166C" w:rsidP="00AF166C">
      <w:pPr>
        <w:pStyle w:val="PargrafodaLista"/>
        <w:numPr>
          <w:ilvl w:val="0"/>
          <w:numId w:val="24"/>
        </w:numPr>
      </w:pPr>
      <w:r w:rsidRPr="00597BD0">
        <w:t>Facilitar a organização e gestão dos estoques;</w:t>
      </w:r>
    </w:p>
    <w:p w14:paraId="5B7F9484" w14:textId="0078DC74" w:rsidR="001A533A" w:rsidRPr="00597BD0" w:rsidRDefault="00AF166C" w:rsidP="00AF166C">
      <w:pPr>
        <w:pStyle w:val="PargrafodaLista"/>
        <w:numPr>
          <w:ilvl w:val="0"/>
          <w:numId w:val="24"/>
        </w:numPr>
      </w:pPr>
      <w:r w:rsidRPr="00597BD0">
        <w:t>Analisar a entrada e saída de produtos;</w:t>
      </w:r>
    </w:p>
    <w:p w14:paraId="48717DB2" w14:textId="77777777" w:rsidR="001A533A" w:rsidRPr="00597BD0" w:rsidRDefault="001A533A" w:rsidP="001A533A">
      <w:pPr>
        <w:pStyle w:val="Ttulo1"/>
        <w:numPr>
          <w:ilvl w:val="0"/>
          <w:numId w:val="21"/>
        </w:numPr>
        <w:tabs>
          <w:tab w:val="clear" w:pos="720"/>
        </w:tabs>
        <w:ind w:left="426" w:hanging="426"/>
      </w:pPr>
      <w:r w:rsidRPr="00597BD0">
        <w:t>Funcionalidades</w:t>
      </w:r>
    </w:p>
    <w:p w14:paraId="44EFE52A" w14:textId="77777777" w:rsidR="001A533A" w:rsidRPr="00597BD0" w:rsidRDefault="001A533A" w:rsidP="001A533A">
      <w:r w:rsidRPr="00597BD0">
        <w:t xml:space="preserve">Descrever detalhadamente as funcionalidades do aplicativo que fazem parte das regras de negócios especificas do aplicativo. </w:t>
      </w:r>
    </w:p>
    <w:p w14:paraId="42374B62" w14:textId="77777777" w:rsidR="001A533A" w:rsidRPr="00597BD0" w:rsidRDefault="001A533A" w:rsidP="001A533A">
      <w:pPr>
        <w:pStyle w:val="Ttulo1"/>
        <w:numPr>
          <w:ilvl w:val="0"/>
          <w:numId w:val="21"/>
        </w:numPr>
        <w:tabs>
          <w:tab w:val="clear" w:pos="720"/>
        </w:tabs>
        <w:ind w:left="426" w:hanging="426"/>
      </w:pPr>
      <w:r w:rsidRPr="00597BD0">
        <w:t>Recursos</w:t>
      </w:r>
    </w:p>
    <w:p w14:paraId="5E53C13F" w14:textId="4DCAEBD5" w:rsidR="001A533A" w:rsidRDefault="001A533A" w:rsidP="001A533A"/>
    <w:p w14:paraId="7CC62AF5" w14:textId="596AFE60" w:rsidR="00242547" w:rsidRDefault="00242547" w:rsidP="001A533A"/>
    <w:p w14:paraId="78AD8F00" w14:textId="3553E2F2" w:rsidR="00242547" w:rsidRDefault="00242547" w:rsidP="001A533A"/>
    <w:p w14:paraId="6E361FC6" w14:textId="2D6DE22C" w:rsidR="00242547" w:rsidRDefault="00242547" w:rsidP="001A533A"/>
    <w:p w14:paraId="6B8A738B" w14:textId="397F993A" w:rsidR="00242547" w:rsidRDefault="00242547" w:rsidP="001A533A"/>
    <w:p w14:paraId="6F26181D" w14:textId="23780CC5" w:rsidR="00242547" w:rsidRDefault="00242547" w:rsidP="001A533A"/>
    <w:p w14:paraId="4F8E9B56" w14:textId="2CEA0DCE" w:rsidR="00242547" w:rsidRDefault="00242547" w:rsidP="001A533A"/>
    <w:p w14:paraId="2A207054" w14:textId="39820DD9" w:rsidR="00242547" w:rsidRDefault="00242547" w:rsidP="001A533A"/>
    <w:p w14:paraId="4D5A14AC" w14:textId="13D7F855" w:rsidR="00242547" w:rsidRDefault="00242547" w:rsidP="001A533A"/>
    <w:p w14:paraId="5F5E934B" w14:textId="4A4589D9" w:rsidR="00242547" w:rsidRDefault="00242547" w:rsidP="001A533A"/>
    <w:p w14:paraId="57F4DFAF" w14:textId="683610A4" w:rsidR="00242547" w:rsidRDefault="00242547" w:rsidP="001A533A"/>
    <w:p w14:paraId="7D295C22" w14:textId="77777777" w:rsidR="00242547" w:rsidRPr="00597BD0" w:rsidRDefault="00242547" w:rsidP="001A533A"/>
    <w:p w14:paraId="4E297523" w14:textId="77777777" w:rsidR="00260776" w:rsidRPr="00597BD0" w:rsidRDefault="001A533A" w:rsidP="00260776">
      <w:pPr>
        <w:pStyle w:val="Ttulo1"/>
        <w:numPr>
          <w:ilvl w:val="1"/>
          <w:numId w:val="21"/>
        </w:numPr>
        <w:tabs>
          <w:tab w:val="clear" w:pos="720"/>
        </w:tabs>
        <w:ind w:left="426"/>
        <w:rPr>
          <w:lang w:val="en-US"/>
        </w:rPr>
      </w:pPr>
      <w:r w:rsidRPr="00597BD0">
        <w:rPr>
          <w:lang w:val="en-US"/>
        </w:rPr>
        <w:lastRenderedPageBreak/>
        <w:t>Activity</w:t>
      </w:r>
      <w:r w:rsidRPr="00597BD0">
        <w:rPr>
          <w:lang w:val="en-US"/>
        </w:rPr>
        <w:tab/>
      </w:r>
    </w:p>
    <w:p w14:paraId="277FA518" w14:textId="77777777" w:rsidR="00B3242B" w:rsidRPr="00597BD0" w:rsidRDefault="00B3242B" w:rsidP="00B3242B">
      <w:pPr>
        <w:rPr>
          <w:b/>
          <w:bCs/>
        </w:rPr>
      </w:pPr>
    </w:p>
    <w:p w14:paraId="66ED5A57" w14:textId="77777777" w:rsidR="00B3242B" w:rsidRPr="00597BD0" w:rsidRDefault="00B3242B" w:rsidP="00B3242B">
      <w:pPr>
        <w:rPr>
          <w:b/>
          <w:bCs/>
        </w:rPr>
      </w:pPr>
      <w:r w:rsidRPr="00597BD0">
        <w:rPr>
          <w:b/>
          <w:bCs/>
        </w:rPr>
        <w:t>Login</w:t>
      </w:r>
      <w:r w:rsidR="00967DAA" w:rsidRPr="00597BD0">
        <w:rPr>
          <w:b/>
          <w:bCs/>
        </w:rPr>
        <w:t xml:space="preserve"> de Usuário</w:t>
      </w:r>
    </w:p>
    <w:p w14:paraId="3AAFA687" w14:textId="36C08E85" w:rsidR="00B3242B" w:rsidRDefault="00B3242B" w:rsidP="00B3242B">
      <w:r w:rsidRPr="00597BD0">
        <w:t>Ao iniciar o app pela primeira vez, será exibida uma tela de login padrão, solicitando autenticação do usuário com Email e Senha, onde o mesmo</w:t>
      </w:r>
      <w:r w:rsidR="00423A27" w:rsidRPr="00597BD0">
        <w:t xml:space="preserve"> poderá</w:t>
      </w:r>
      <w:r w:rsidRPr="00597BD0">
        <w:t xml:space="preserve"> </w:t>
      </w:r>
      <w:r w:rsidR="00F90653" w:rsidRPr="00597BD0">
        <w:t>fazer um cadastro</w:t>
      </w:r>
      <w:r w:rsidRPr="00597BD0">
        <w:t>, caso ainda não o tenha feito anteriormente, ou apenas logar com seus dados</w:t>
      </w:r>
      <w:r w:rsidR="00423A27" w:rsidRPr="00597BD0">
        <w:t xml:space="preserve"> já</w:t>
      </w:r>
      <w:r w:rsidRPr="00597BD0">
        <w:t xml:space="preserve"> cadastrados</w:t>
      </w:r>
      <w:r w:rsidR="00423A27" w:rsidRPr="00597BD0">
        <w:t>.</w:t>
      </w:r>
    </w:p>
    <w:p w14:paraId="14285C0F" w14:textId="6B6079D2" w:rsidR="00242547" w:rsidRDefault="00242547" w:rsidP="00B3242B"/>
    <w:p w14:paraId="329696F8" w14:textId="77777777" w:rsidR="00242547" w:rsidRPr="00597BD0" w:rsidRDefault="00242547" w:rsidP="00B3242B"/>
    <w:p w14:paraId="7F946A99" w14:textId="77777777" w:rsidR="00C856F7" w:rsidRPr="00597BD0" w:rsidRDefault="00C856F7" w:rsidP="00C856F7">
      <w:pPr>
        <w:jc w:val="center"/>
      </w:pPr>
      <w:r w:rsidRPr="00597BD0">
        <w:rPr>
          <w:noProof/>
        </w:rPr>
        <w:drawing>
          <wp:inline distT="0" distB="0" distL="0" distR="0" wp14:anchorId="4E7F1DA4" wp14:editId="7DA0FC55">
            <wp:extent cx="2590800" cy="46196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4619625"/>
                    </a:xfrm>
                    <a:prstGeom prst="rect">
                      <a:avLst/>
                    </a:prstGeom>
                    <a:noFill/>
                    <a:ln>
                      <a:noFill/>
                    </a:ln>
                  </pic:spPr>
                </pic:pic>
              </a:graphicData>
            </a:graphic>
          </wp:inline>
        </w:drawing>
      </w:r>
    </w:p>
    <w:p w14:paraId="7BCA5C73" w14:textId="77777777" w:rsidR="00C856F7" w:rsidRPr="00597BD0" w:rsidRDefault="00C856F7" w:rsidP="00C856F7">
      <w:pPr>
        <w:jc w:val="center"/>
      </w:pPr>
      <w:r w:rsidRPr="00597BD0">
        <w:t>Figura 1. Tela de Login.</w:t>
      </w:r>
    </w:p>
    <w:p w14:paraId="1D49A523" w14:textId="77777777" w:rsidR="00666DA2" w:rsidRPr="00597BD0" w:rsidRDefault="00666DA2" w:rsidP="00DF4B55">
      <w:pPr>
        <w:jc w:val="left"/>
      </w:pPr>
    </w:p>
    <w:p w14:paraId="2D50DED9" w14:textId="77777777" w:rsidR="002418AD" w:rsidRPr="00597BD0" w:rsidRDefault="002418AD" w:rsidP="00B3242B">
      <w:pPr>
        <w:jc w:val="left"/>
      </w:pPr>
    </w:p>
    <w:p w14:paraId="365A6FEC" w14:textId="77777777" w:rsidR="00242547" w:rsidRDefault="00242547" w:rsidP="00B3242B">
      <w:pPr>
        <w:jc w:val="left"/>
        <w:rPr>
          <w:b/>
          <w:bCs/>
        </w:rPr>
      </w:pPr>
    </w:p>
    <w:p w14:paraId="63A5B384" w14:textId="77777777" w:rsidR="00242547" w:rsidRDefault="00242547" w:rsidP="00B3242B">
      <w:pPr>
        <w:jc w:val="left"/>
        <w:rPr>
          <w:b/>
          <w:bCs/>
        </w:rPr>
      </w:pPr>
    </w:p>
    <w:p w14:paraId="6ED89225" w14:textId="77777777" w:rsidR="00242547" w:rsidRDefault="00242547" w:rsidP="00B3242B">
      <w:pPr>
        <w:jc w:val="left"/>
        <w:rPr>
          <w:b/>
          <w:bCs/>
        </w:rPr>
      </w:pPr>
    </w:p>
    <w:p w14:paraId="0B3ECDEE" w14:textId="77777777" w:rsidR="00242547" w:rsidRDefault="00242547" w:rsidP="00B3242B">
      <w:pPr>
        <w:jc w:val="left"/>
        <w:rPr>
          <w:b/>
          <w:bCs/>
        </w:rPr>
      </w:pPr>
    </w:p>
    <w:p w14:paraId="1281E7FA" w14:textId="056B94F9" w:rsidR="00666DA2" w:rsidRPr="00597BD0" w:rsidRDefault="002418AD" w:rsidP="00B3242B">
      <w:pPr>
        <w:jc w:val="left"/>
        <w:rPr>
          <w:b/>
          <w:bCs/>
        </w:rPr>
      </w:pPr>
      <w:r w:rsidRPr="00597BD0">
        <w:rPr>
          <w:b/>
          <w:bCs/>
        </w:rPr>
        <w:lastRenderedPageBreak/>
        <w:t>Perfil do Usuário</w:t>
      </w:r>
    </w:p>
    <w:p w14:paraId="1CAD1DB1" w14:textId="4FE5475C" w:rsidR="002418AD" w:rsidRDefault="00242547" w:rsidP="00B3242B">
      <w:pPr>
        <w:jc w:val="left"/>
      </w:pPr>
      <w:r w:rsidRPr="00597BD0">
        <w:t>Uma tela simples,</w:t>
      </w:r>
      <w:r w:rsidR="00DF4B55" w:rsidRPr="00597BD0">
        <w:t xml:space="preserve"> </w:t>
      </w:r>
      <w:r w:rsidR="00423A27" w:rsidRPr="00597BD0">
        <w:t>porém</w:t>
      </w:r>
      <w:r>
        <w:t>,</w:t>
      </w:r>
      <w:r w:rsidR="00DF4B55" w:rsidRPr="00597BD0">
        <w:t xml:space="preserve"> essencial, onde os usuários logados poderão consultar seus dados de perfil, e deslogar de sua conta no sistema.</w:t>
      </w:r>
    </w:p>
    <w:p w14:paraId="500D11C7" w14:textId="206FEB7E" w:rsidR="00242547" w:rsidRDefault="00242547" w:rsidP="00B3242B">
      <w:pPr>
        <w:jc w:val="left"/>
      </w:pPr>
    </w:p>
    <w:p w14:paraId="110DCAF2" w14:textId="77777777" w:rsidR="00242547" w:rsidRPr="00597BD0" w:rsidRDefault="00242547" w:rsidP="00B3242B">
      <w:pPr>
        <w:jc w:val="left"/>
      </w:pPr>
    </w:p>
    <w:p w14:paraId="3858C7CC" w14:textId="77777777" w:rsidR="00F14196" w:rsidRPr="00597BD0" w:rsidRDefault="00F14196" w:rsidP="00C856F7">
      <w:pPr>
        <w:jc w:val="center"/>
      </w:pPr>
      <w:r w:rsidRPr="00597BD0">
        <w:rPr>
          <w:noProof/>
        </w:rPr>
        <w:drawing>
          <wp:inline distT="0" distB="0" distL="0" distR="0" wp14:anchorId="23FD4E54" wp14:editId="47B2B353">
            <wp:extent cx="2590800" cy="4600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4600575"/>
                    </a:xfrm>
                    <a:prstGeom prst="rect">
                      <a:avLst/>
                    </a:prstGeom>
                    <a:noFill/>
                    <a:ln>
                      <a:noFill/>
                    </a:ln>
                  </pic:spPr>
                </pic:pic>
              </a:graphicData>
            </a:graphic>
          </wp:inline>
        </w:drawing>
      </w:r>
    </w:p>
    <w:p w14:paraId="40F5B54D" w14:textId="77777777" w:rsidR="00F14196" w:rsidRPr="00597BD0" w:rsidRDefault="00F14196" w:rsidP="00C856F7">
      <w:pPr>
        <w:jc w:val="center"/>
      </w:pPr>
      <w:r w:rsidRPr="00597BD0">
        <w:t xml:space="preserve">Figura </w:t>
      </w:r>
      <w:r w:rsidR="002418AD" w:rsidRPr="00597BD0">
        <w:t>2</w:t>
      </w:r>
      <w:r w:rsidRPr="00597BD0">
        <w:t>. Tela Perfil do Usuário.</w:t>
      </w:r>
    </w:p>
    <w:p w14:paraId="2D391CCC" w14:textId="77777777" w:rsidR="00E20641" w:rsidRPr="00597BD0" w:rsidRDefault="00E20641" w:rsidP="00E20641"/>
    <w:p w14:paraId="03127F14" w14:textId="77777777" w:rsidR="002418AD" w:rsidRPr="00597BD0" w:rsidRDefault="002418AD" w:rsidP="002418AD"/>
    <w:p w14:paraId="58E938B7" w14:textId="77777777" w:rsidR="00693A20" w:rsidRDefault="00693A20" w:rsidP="002418AD">
      <w:pPr>
        <w:rPr>
          <w:b/>
          <w:bCs/>
        </w:rPr>
      </w:pPr>
    </w:p>
    <w:p w14:paraId="3BFA7A47" w14:textId="77777777" w:rsidR="00693A20" w:rsidRDefault="00693A20" w:rsidP="002418AD">
      <w:pPr>
        <w:rPr>
          <w:b/>
          <w:bCs/>
        </w:rPr>
      </w:pPr>
    </w:p>
    <w:p w14:paraId="75BE50A3" w14:textId="77777777" w:rsidR="00693A20" w:rsidRDefault="00693A20" w:rsidP="002418AD">
      <w:pPr>
        <w:rPr>
          <w:b/>
          <w:bCs/>
        </w:rPr>
      </w:pPr>
    </w:p>
    <w:p w14:paraId="2854EFB9" w14:textId="77777777" w:rsidR="00693A20" w:rsidRDefault="00693A20" w:rsidP="002418AD">
      <w:pPr>
        <w:rPr>
          <w:b/>
          <w:bCs/>
        </w:rPr>
      </w:pPr>
    </w:p>
    <w:p w14:paraId="2AF7F79E" w14:textId="77777777" w:rsidR="00693A20" w:rsidRDefault="00693A20" w:rsidP="002418AD">
      <w:pPr>
        <w:rPr>
          <w:b/>
          <w:bCs/>
        </w:rPr>
      </w:pPr>
    </w:p>
    <w:p w14:paraId="75C80580" w14:textId="77777777" w:rsidR="00693A20" w:rsidRDefault="00693A20" w:rsidP="002418AD">
      <w:pPr>
        <w:rPr>
          <w:b/>
          <w:bCs/>
        </w:rPr>
      </w:pPr>
    </w:p>
    <w:p w14:paraId="1AEE2ACC" w14:textId="77777777" w:rsidR="00693A20" w:rsidRDefault="00693A20" w:rsidP="002418AD">
      <w:pPr>
        <w:rPr>
          <w:b/>
          <w:bCs/>
        </w:rPr>
      </w:pPr>
    </w:p>
    <w:p w14:paraId="77A1C1E2" w14:textId="1587EF25" w:rsidR="002418AD" w:rsidRPr="00597BD0" w:rsidRDefault="002418AD" w:rsidP="002418AD">
      <w:pPr>
        <w:rPr>
          <w:b/>
          <w:bCs/>
        </w:rPr>
      </w:pPr>
      <w:r w:rsidRPr="00597BD0">
        <w:rPr>
          <w:b/>
          <w:bCs/>
        </w:rPr>
        <w:lastRenderedPageBreak/>
        <w:t>Menu</w:t>
      </w:r>
    </w:p>
    <w:p w14:paraId="1397EDF9" w14:textId="61D4417F" w:rsidR="002418AD" w:rsidRDefault="002418AD" w:rsidP="002418AD">
      <w:r w:rsidRPr="00597BD0">
        <w:t>Nesta tela será apresentado uma lista</w:t>
      </w:r>
      <w:r w:rsidR="0056504B" w:rsidRPr="00597BD0">
        <w:t xml:space="preserve"> de atalhos (botões)</w:t>
      </w:r>
      <w:r w:rsidRPr="00597BD0">
        <w:t xml:space="preserve"> que </w:t>
      </w:r>
      <w:r w:rsidR="0056504B" w:rsidRPr="00597BD0">
        <w:t xml:space="preserve">direcionam o usuário para algumas das funcionalidades mais </w:t>
      </w:r>
      <w:r w:rsidR="00693A20" w:rsidRPr="00597BD0">
        <w:t>utilizadas</w:t>
      </w:r>
      <w:r w:rsidR="0056504B" w:rsidRPr="00597BD0">
        <w:t xml:space="preserve"> do app, como: Cadastro de Produtos, Consultas, Movimentação, </w:t>
      </w:r>
      <w:r w:rsidR="0075795A" w:rsidRPr="00597BD0">
        <w:t>Relatórios</w:t>
      </w:r>
      <w:r w:rsidR="0056504B" w:rsidRPr="00597BD0">
        <w:t xml:space="preserve"> e Alertas de estoque baixo.</w:t>
      </w:r>
    </w:p>
    <w:p w14:paraId="26E1984E" w14:textId="379CA2C8" w:rsidR="0075795A" w:rsidRDefault="0075795A" w:rsidP="002418AD"/>
    <w:p w14:paraId="251FE986" w14:textId="77777777" w:rsidR="0075795A" w:rsidRPr="00597BD0" w:rsidRDefault="0075795A" w:rsidP="002418AD"/>
    <w:p w14:paraId="46911F08" w14:textId="77777777" w:rsidR="00666DA2" w:rsidRPr="00597BD0" w:rsidRDefault="00666DA2" w:rsidP="00C856F7">
      <w:pPr>
        <w:jc w:val="center"/>
      </w:pPr>
      <w:r w:rsidRPr="00597BD0">
        <w:rPr>
          <w:noProof/>
        </w:rPr>
        <w:drawing>
          <wp:inline distT="0" distB="0" distL="0" distR="0" wp14:anchorId="2D964395" wp14:editId="78AB6917">
            <wp:extent cx="2590800" cy="4610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4610100"/>
                    </a:xfrm>
                    <a:prstGeom prst="rect">
                      <a:avLst/>
                    </a:prstGeom>
                    <a:noFill/>
                    <a:ln>
                      <a:noFill/>
                    </a:ln>
                  </pic:spPr>
                </pic:pic>
              </a:graphicData>
            </a:graphic>
          </wp:inline>
        </w:drawing>
      </w:r>
    </w:p>
    <w:p w14:paraId="48604AE0" w14:textId="77777777" w:rsidR="00666DA2" w:rsidRPr="00597BD0" w:rsidRDefault="00666DA2" w:rsidP="00C856F7">
      <w:pPr>
        <w:jc w:val="center"/>
      </w:pPr>
      <w:r w:rsidRPr="00597BD0">
        <w:t xml:space="preserve">Figura </w:t>
      </w:r>
      <w:r w:rsidR="000F67C0" w:rsidRPr="00597BD0">
        <w:t>3</w:t>
      </w:r>
      <w:r w:rsidRPr="00597BD0">
        <w:t xml:space="preserve">. Tela </w:t>
      </w:r>
      <w:r w:rsidR="006044A1" w:rsidRPr="00597BD0">
        <w:t>Menu</w:t>
      </w:r>
      <w:r w:rsidRPr="00597BD0">
        <w:t>.</w:t>
      </w:r>
    </w:p>
    <w:p w14:paraId="31254C77" w14:textId="77777777" w:rsidR="00E974B6" w:rsidRPr="00597BD0" w:rsidRDefault="00E974B6" w:rsidP="00E974B6"/>
    <w:p w14:paraId="7EF349F1" w14:textId="77777777" w:rsidR="00967DAA" w:rsidRPr="00597BD0" w:rsidRDefault="00967DAA" w:rsidP="00E974B6"/>
    <w:p w14:paraId="604E22BC" w14:textId="77777777" w:rsidR="0075795A" w:rsidRDefault="0075795A" w:rsidP="00E974B6">
      <w:pPr>
        <w:rPr>
          <w:b/>
          <w:bCs/>
        </w:rPr>
      </w:pPr>
    </w:p>
    <w:p w14:paraId="3DDC4785" w14:textId="77777777" w:rsidR="0075795A" w:rsidRDefault="0075795A" w:rsidP="00E974B6">
      <w:pPr>
        <w:rPr>
          <w:b/>
          <w:bCs/>
        </w:rPr>
      </w:pPr>
    </w:p>
    <w:p w14:paraId="7F49745B" w14:textId="77777777" w:rsidR="0075795A" w:rsidRDefault="0075795A" w:rsidP="00E974B6">
      <w:pPr>
        <w:rPr>
          <w:b/>
          <w:bCs/>
        </w:rPr>
      </w:pPr>
    </w:p>
    <w:p w14:paraId="1D1E3FEB" w14:textId="77777777" w:rsidR="0075795A" w:rsidRDefault="0075795A" w:rsidP="00E974B6">
      <w:pPr>
        <w:rPr>
          <w:b/>
          <w:bCs/>
        </w:rPr>
      </w:pPr>
    </w:p>
    <w:p w14:paraId="4F25BADE" w14:textId="77777777" w:rsidR="0075795A" w:rsidRDefault="0075795A" w:rsidP="00E974B6">
      <w:pPr>
        <w:rPr>
          <w:b/>
          <w:bCs/>
        </w:rPr>
      </w:pPr>
    </w:p>
    <w:p w14:paraId="19CF4B5E" w14:textId="77777777" w:rsidR="0075795A" w:rsidRDefault="0075795A" w:rsidP="00E974B6">
      <w:pPr>
        <w:rPr>
          <w:b/>
          <w:bCs/>
        </w:rPr>
      </w:pPr>
    </w:p>
    <w:p w14:paraId="326921B1" w14:textId="77777777" w:rsidR="0075795A" w:rsidRDefault="0075795A" w:rsidP="00E974B6">
      <w:pPr>
        <w:rPr>
          <w:b/>
          <w:bCs/>
        </w:rPr>
      </w:pPr>
    </w:p>
    <w:p w14:paraId="5668A526" w14:textId="408B131D" w:rsidR="00E974B6" w:rsidRPr="00597BD0" w:rsidRDefault="00967DAA" w:rsidP="00E974B6">
      <w:pPr>
        <w:rPr>
          <w:b/>
          <w:bCs/>
        </w:rPr>
      </w:pPr>
      <w:r w:rsidRPr="00597BD0">
        <w:rPr>
          <w:b/>
          <w:bCs/>
        </w:rPr>
        <w:lastRenderedPageBreak/>
        <w:t>Cadastro de Usuário</w:t>
      </w:r>
    </w:p>
    <w:p w14:paraId="079493BA" w14:textId="7D0F0686" w:rsidR="00666DA2" w:rsidRDefault="008B34BA" w:rsidP="00E974B6">
      <w:pPr>
        <w:jc w:val="left"/>
      </w:pPr>
      <w:r w:rsidRPr="00597BD0">
        <w:t>Uma das funcionalidades para a qual o menu acima direcionará o usuário será a de cadastrar novos usuários no sistema, para isso, uma tela parecida com a de Login</w:t>
      </w:r>
      <w:r w:rsidR="00105CEB" w:rsidRPr="00597BD0">
        <w:t xml:space="preserve"> (Figura 1)</w:t>
      </w:r>
      <w:r w:rsidRPr="00597BD0">
        <w:t xml:space="preserve"> será </w:t>
      </w:r>
      <w:r w:rsidR="0040671D" w:rsidRPr="00597BD0">
        <w:t>exibida</w:t>
      </w:r>
      <w:r w:rsidRPr="00597BD0">
        <w:t xml:space="preserve">, como mestra na </w:t>
      </w:r>
      <w:r w:rsidR="0040671D" w:rsidRPr="00597BD0">
        <w:t>Figura</w:t>
      </w:r>
      <w:r w:rsidRPr="00597BD0">
        <w:t xml:space="preserve"> 4, logo abaixo, </w:t>
      </w:r>
      <w:r w:rsidR="00013279" w:rsidRPr="00597BD0">
        <w:t>onde</w:t>
      </w:r>
      <w:r w:rsidR="00105CEB" w:rsidRPr="00597BD0">
        <w:t xml:space="preserve"> constarão</w:t>
      </w:r>
      <w:r w:rsidR="00013279" w:rsidRPr="00597BD0">
        <w:t xml:space="preserve"> as respectivas </w:t>
      </w:r>
      <w:r w:rsidR="00013279" w:rsidRPr="00D7488B">
        <w:t>views</w:t>
      </w:r>
      <w:r w:rsidR="00013279" w:rsidRPr="00597BD0">
        <w:t xml:space="preserve"> para a autenticação dos novos usuários.</w:t>
      </w:r>
    </w:p>
    <w:p w14:paraId="447A3D90" w14:textId="209892F5" w:rsidR="0040671D" w:rsidRDefault="0040671D" w:rsidP="00E974B6">
      <w:pPr>
        <w:jc w:val="left"/>
      </w:pPr>
    </w:p>
    <w:p w14:paraId="184A8C16" w14:textId="77777777" w:rsidR="0040671D" w:rsidRPr="00597BD0" w:rsidRDefault="0040671D" w:rsidP="00E974B6">
      <w:pPr>
        <w:jc w:val="left"/>
      </w:pPr>
    </w:p>
    <w:p w14:paraId="69F3EFC7" w14:textId="77777777" w:rsidR="00666DA2" w:rsidRPr="00597BD0" w:rsidRDefault="00F14196" w:rsidP="00C856F7">
      <w:pPr>
        <w:jc w:val="center"/>
      </w:pPr>
      <w:r w:rsidRPr="00597BD0">
        <w:rPr>
          <w:noProof/>
        </w:rPr>
        <w:drawing>
          <wp:inline distT="0" distB="0" distL="0" distR="0" wp14:anchorId="62EB9FDF" wp14:editId="04612C6B">
            <wp:extent cx="2590800" cy="46196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4619625"/>
                    </a:xfrm>
                    <a:prstGeom prst="rect">
                      <a:avLst/>
                    </a:prstGeom>
                    <a:noFill/>
                    <a:ln>
                      <a:noFill/>
                    </a:ln>
                  </pic:spPr>
                </pic:pic>
              </a:graphicData>
            </a:graphic>
          </wp:inline>
        </w:drawing>
      </w:r>
    </w:p>
    <w:p w14:paraId="4E42A1C0" w14:textId="77777777" w:rsidR="00666DA2" w:rsidRPr="00597BD0" w:rsidRDefault="00666DA2" w:rsidP="00C856F7">
      <w:pPr>
        <w:jc w:val="center"/>
      </w:pPr>
      <w:r w:rsidRPr="00597BD0">
        <w:t xml:space="preserve">Figura </w:t>
      </w:r>
      <w:r w:rsidR="00753E96" w:rsidRPr="00597BD0">
        <w:t>4</w:t>
      </w:r>
      <w:r w:rsidRPr="00597BD0">
        <w:t xml:space="preserve">. Tela </w:t>
      </w:r>
      <w:r w:rsidR="00F14196" w:rsidRPr="00597BD0">
        <w:t>Cadastro de Usuário</w:t>
      </w:r>
      <w:r w:rsidRPr="00597BD0">
        <w:t>.</w:t>
      </w:r>
    </w:p>
    <w:p w14:paraId="6D441146" w14:textId="77777777" w:rsidR="00666DA2" w:rsidRPr="00597BD0" w:rsidRDefault="00666DA2" w:rsidP="00105CEB">
      <w:pPr>
        <w:jc w:val="left"/>
      </w:pPr>
    </w:p>
    <w:p w14:paraId="6757920E" w14:textId="77777777" w:rsidR="00105CEB" w:rsidRPr="00597BD0" w:rsidRDefault="00105CEB" w:rsidP="00105CEB">
      <w:pPr>
        <w:jc w:val="left"/>
      </w:pPr>
    </w:p>
    <w:p w14:paraId="5FB21C01" w14:textId="77777777" w:rsidR="0040671D" w:rsidRDefault="0040671D" w:rsidP="00105CEB">
      <w:pPr>
        <w:jc w:val="left"/>
        <w:rPr>
          <w:b/>
          <w:bCs/>
        </w:rPr>
      </w:pPr>
    </w:p>
    <w:p w14:paraId="66C3E559" w14:textId="77777777" w:rsidR="0040671D" w:rsidRDefault="0040671D" w:rsidP="00105CEB">
      <w:pPr>
        <w:jc w:val="left"/>
        <w:rPr>
          <w:b/>
          <w:bCs/>
        </w:rPr>
      </w:pPr>
    </w:p>
    <w:p w14:paraId="042BC8EA" w14:textId="77777777" w:rsidR="0040671D" w:rsidRDefault="0040671D" w:rsidP="00105CEB">
      <w:pPr>
        <w:jc w:val="left"/>
        <w:rPr>
          <w:b/>
          <w:bCs/>
        </w:rPr>
      </w:pPr>
    </w:p>
    <w:p w14:paraId="65379018" w14:textId="77777777" w:rsidR="0040671D" w:rsidRDefault="0040671D" w:rsidP="00105CEB">
      <w:pPr>
        <w:jc w:val="left"/>
        <w:rPr>
          <w:b/>
          <w:bCs/>
        </w:rPr>
      </w:pPr>
    </w:p>
    <w:p w14:paraId="51F45738" w14:textId="77777777" w:rsidR="0040671D" w:rsidRDefault="0040671D" w:rsidP="00105CEB">
      <w:pPr>
        <w:jc w:val="left"/>
        <w:rPr>
          <w:b/>
          <w:bCs/>
        </w:rPr>
      </w:pPr>
    </w:p>
    <w:p w14:paraId="41741654" w14:textId="77777777" w:rsidR="0040671D" w:rsidRDefault="0040671D" w:rsidP="00105CEB">
      <w:pPr>
        <w:jc w:val="left"/>
        <w:rPr>
          <w:b/>
          <w:bCs/>
        </w:rPr>
      </w:pPr>
    </w:p>
    <w:p w14:paraId="258B0505" w14:textId="25C2E912" w:rsidR="00666DA2" w:rsidRPr="00597BD0" w:rsidRDefault="00105CEB" w:rsidP="00105CEB">
      <w:pPr>
        <w:jc w:val="left"/>
        <w:rPr>
          <w:b/>
          <w:bCs/>
        </w:rPr>
      </w:pPr>
      <w:r w:rsidRPr="00597BD0">
        <w:rPr>
          <w:b/>
          <w:bCs/>
        </w:rPr>
        <w:lastRenderedPageBreak/>
        <w:t>Cadastro de Produto</w:t>
      </w:r>
    </w:p>
    <w:p w14:paraId="614C53CD" w14:textId="1D897699" w:rsidR="00105CEB" w:rsidRDefault="00E476BB" w:rsidP="00105CEB">
      <w:pPr>
        <w:jc w:val="left"/>
      </w:pPr>
      <w:r w:rsidRPr="00597BD0">
        <w:t xml:space="preserve">Aqui será mostrado uma tela mais completa, contendo todas as </w:t>
      </w:r>
      <w:r w:rsidRPr="00D7488B">
        <w:t>views</w:t>
      </w:r>
      <w:r w:rsidRPr="00597BD0">
        <w:t xml:space="preserve"> necessárias (como Nome do Produto, Código, Tipo, quantidade, </w:t>
      </w:r>
      <w:r w:rsidR="00947781" w:rsidRPr="00597BD0">
        <w:t>Valor, Peso, e Quantidade mínima para alerta de estoque baixo</w:t>
      </w:r>
      <w:r w:rsidRPr="00597BD0">
        <w:t>) para rece</w:t>
      </w:r>
      <w:r w:rsidR="00947781" w:rsidRPr="00597BD0">
        <w:t>ber</w:t>
      </w:r>
      <w:r w:rsidRPr="00597BD0">
        <w:t xml:space="preserve"> os dados dos produtos e adiciona-los ao banco de dados do STOCK</w:t>
      </w:r>
      <w:r w:rsidR="00947781" w:rsidRPr="00597BD0">
        <w:t>.</w:t>
      </w:r>
    </w:p>
    <w:p w14:paraId="3D979C81" w14:textId="7C5BE14B" w:rsidR="0040671D" w:rsidRDefault="0040671D" w:rsidP="00105CEB">
      <w:pPr>
        <w:jc w:val="left"/>
      </w:pPr>
    </w:p>
    <w:p w14:paraId="6BDEF1AE" w14:textId="77777777" w:rsidR="0040671D" w:rsidRPr="00597BD0" w:rsidRDefault="0040671D" w:rsidP="00105CEB">
      <w:pPr>
        <w:jc w:val="left"/>
      </w:pPr>
    </w:p>
    <w:p w14:paraId="4837C826" w14:textId="77777777" w:rsidR="00666DA2" w:rsidRPr="00597BD0" w:rsidRDefault="00F14196" w:rsidP="00C856F7">
      <w:pPr>
        <w:jc w:val="center"/>
      </w:pPr>
      <w:r w:rsidRPr="00597BD0">
        <w:rPr>
          <w:noProof/>
        </w:rPr>
        <w:drawing>
          <wp:inline distT="0" distB="0" distL="0" distR="0" wp14:anchorId="1EF1C8C2" wp14:editId="3CAF83AF">
            <wp:extent cx="2590800" cy="45815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4581525"/>
                    </a:xfrm>
                    <a:prstGeom prst="rect">
                      <a:avLst/>
                    </a:prstGeom>
                    <a:noFill/>
                    <a:ln>
                      <a:noFill/>
                    </a:ln>
                  </pic:spPr>
                </pic:pic>
              </a:graphicData>
            </a:graphic>
          </wp:inline>
        </w:drawing>
      </w:r>
    </w:p>
    <w:p w14:paraId="1F062A21" w14:textId="77777777" w:rsidR="00666DA2" w:rsidRPr="00597BD0" w:rsidRDefault="00666DA2" w:rsidP="00C856F7">
      <w:pPr>
        <w:jc w:val="center"/>
      </w:pPr>
      <w:r w:rsidRPr="00597BD0">
        <w:t xml:space="preserve">Figura </w:t>
      </w:r>
      <w:r w:rsidR="00696B83" w:rsidRPr="00597BD0">
        <w:t>5</w:t>
      </w:r>
      <w:r w:rsidRPr="00597BD0">
        <w:t xml:space="preserve">. Tela </w:t>
      </w:r>
      <w:r w:rsidR="00F14196" w:rsidRPr="00597BD0">
        <w:t>Cadastro de Produto</w:t>
      </w:r>
      <w:r w:rsidRPr="00597BD0">
        <w:t>.</w:t>
      </w:r>
    </w:p>
    <w:p w14:paraId="4A8B030A" w14:textId="77777777" w:rsidR="00666DA2" w:rsidRPr="00597BD0" w:rsidRDefault="00666DA2" w:rsidP="009307C3"/>
    <w:p w14:paraId="5200624F" w14:textId="77777777" w:rsidR="009307C3" w:rsidRPr="00597BD0" w:rsidRDefault="009307C3" w:rsidP="009307C3"/>
    <w:p w14:paraId="73C85C12" w14:textId="77777777" w:rsidR="001A533A" w:rsidRPr="00597BD0" w:rsidRDefault="001A533A" w:rsidP="001A533A">
      <w:pPr>
        <w:pStyle w:val="Ttulo1"/>
        <w:numPr>
          <w:ilvl w:val="1"/>
          <w:numId w:val="21"/>
        </w:numPr>
        <w:tabs>
          <w:tab w:val="clear" w:pos="720"/>
        </w:tabs>
        <w:ind w:left="426"/>
      </w:pPr>
      <w:proofErr w:type="spellStart"/>
      <w:r w:rsidRPr="00597BD0">
        <w:t>Fragments</w:t>
      </w:r>
      <w:proofErr w:type="spellEnd"/>
      <w:r w:rsidRPr="00597BD0">
        <w:tab/>
      </w:r>
    </w:p>
    <w:p w14:paraId="6881038A" w14:textId="2B412466" w:rsidR="001A533A" w:rsidRDefault="001A533A" w:rsidP="001A533A">
      <w:pPr>
        <w:pStyle w:val="Ttulo1"/>
        <w:numPr>
          <w:ilvl w:val="1"/>
          <w:numId w:val="21"/>
        </w:numPr>
        <w:tabs>
          <w:tab w:val="clear" w:pos="720"/>
        </w:tabs>
        <w:ind w:left="426"/>
      </w:pPr>
      <w:r w:rsidRPr="00597BD0">
        <w:t>Intent</w:t>
      </w:r>
    </w:p>
    <w:p w14:paraId="7D1E2834" w14:textId="08F95A37" w:rsidR="00055D99" w:rsidRDefault="00055D99" w:rsidP="00055D99"/>
    <w:p w14:paraId="6106A541" w14:textId="77777777" w:rsidR="00055D99" w:rsidRPr="00055D99" w:rsidRDefault="00055D99" w:rsidP="00055D99"/>
    <w:p w14:paraId="3871BFA4" w14:textId="0949F0F1" w:rsidR="001A533A" w:rsidRPr="00055D99" w:rsidRDefault="001A533A" w:rsidP="001A533A">
      <w:pPr>
        <w:pStyle w:val="Ttulo1"/>
        <w:numPr>
          <w:ilvl w:val="1"/>
          <w:numId w:val="21"/>
        </w:numPr>
        <w:tabs>
          <w:tab w:val="clear" w:pos="720"/>
        </w:tabs>
        <w:ind w:left="426"/>
        <w:rPr>
          <w:lang w:val="en-US"/>
        </w:rPr>
      </w:pPr>
      <w:r w:rsidRPr="00055D99">
        <w:rPr>
          <w:lang w:val="en-US"/>
        </w:rPr>
        <w:lastRenderedPageBreak/>
        <w:t>Notifications</w:t>
      </w:r>
      <w:r w:rsidRPr="00055D99">
        <w:rPr>
          <w:lang w:val="en-US"/>
        </w:rPr>
        <w:tab/>
      </w:r>
    </w:p>
    <w:p w14:paraId="2E48BBDC" w14:textId="2D4CF136" w:rsidR="001D2366" w:rsidRDefault="0044325B" w:rsidP="00055D99">
      <w:r>
        <w:t>A implementação das notificações</w:t>
      </w:r>
      <w:r w:rsidR="001E133E">
        <w:t>, conforme mostrado no</w:t>
      </w:r>
      <w:r w:rsidR="00970B85">
        <w:t>s</w:t>
      </w:r>
      <w:r w:rsidR="001E133E">
        <w:t xml:space="preserve"> trecho</w:t>
      </w:r>
      <w:r w:rsidR="00970B85">
        <w:t>s</w:t>
      </w:r>
      <w:r w:rsidR="001E133E">
        <w:t xml:space="preserve"> de código logo abaixo (Figuras 6 e 7.), foi construída com base em modelo implementado em sala de aula, mas principalmente, seguindo os passos do tutorial em vídeo sugerido como material complementar da aula em questão, disponibilizado através de link no SIGAA.</w:t>
      </w:r>
    </w:p>
    <w:p w14:paraId="6269FFB0" w14:textId="09ECE376" w:rsidR="00753D1B" w:rsidRDefault="00753D1B" w:rsidP="00055D99"/>
    <w:p w14:paraId="5FDEDD16" w14:textId="03D4902E" w:rsidR="00753D1B" w:rsidRDefault="00753D1B" w:rsidP="005541BE">
      <w:pPr>
        <w:jc w:val="center"/>
      </w:pPr>
      <w:r w:rsidRPr="00FF2FED">
        <w:rPr>
          <w:noProof/>
        </w:rPr>
        <w:drawing>
          <wp:inline distT="0" distB="0" distL="0" distR="0" wp14:anchorId="0CABD981" wp14:editId="22DAE070">
            <wp:extent cx="5400675" cy="381762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817620"/>
                    </a:xfrm>
                    <a:prstGeom prst="rect">
                      <a:avLst/>
                    </a:prstGeom>
                  </pic:spPr>
                </pic:pic>
              </a:graphicData>
            </a:graphic>
          </wp:inline>
        </w:drawing>
      </w:r>
    </w:p>
    <w:p w14:paraId="09A13EA5" w14:textId="3F51C474" w:rsidR="00753D1B" w:rsidRDefault="001E133E" w:rsidP="001E133E">
      <w:pPr>
        <w:jc w:val="center"/>
      </w:pPr>
      <w:r>
        <w:t>Figura 6. Código implementado para o envio das notificações</w:t>
      </w:r>
      <w:r w:rsidR="00AD76DD">
        <w:t xml:space="preserve"> (MainActivity)</w:t>
      </w:r>
      <w:r>
        <w:t>.</w:t>
      </w:r>
    </w:p>
    <w:p w14:paraId="06B49B27" w14:textId="6194E4AD" w:rsidR="00AD76DD" w:rsidRDefault="00AD76DD" w:rsidP="001E133E">
      <w:pPr>
        <w:jc w:val="center"/>
      </w:pPr>
    </w:p>
    <w:p w14:paraId="26D7668E" w14:textId="77777777" w:rsidR="00AA103B" w:rsidRDefault="00AA103B" w:rsidP="001E133E">
      <w:pPr>
        <w:jc w:val="center"/>
      </w:pPr>
    </w:p>
    <w:p w14:paraId="45CFA1A3" w14:textId="0FEAA45B" w:rsidR="00AD76DD" w:rsidRDefault="00AD76DD" w:rsidP="001E133E">
      <w:pPr>
        <w:jc w:val="center"/>
      </w:pPr>
      <w:r w:rsidRPr="00AD76DD">
        <w:rPr>
          <w:noProof/>
        </w:rPr>
        <w:drawing>
          <wp:inline distT="0" distB="0" distL="0" distR="0" wp14:anchorId="36CFD83C" wp14:editId="1DC45481">
            <wp:extent cx="5400675" cy="217360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2173605"/>
                    </a:xfrm>
                    <a:prstGeom prst="rect">
                      <a:avLst/>
                    </a:prstGeom>
                  </pic:spPr>
                </pic:pic>
              </a:graphicData>
            </a:graphic>
          </wp:inline>
        </w:drawing>
      </w:r>
    </w:p>
    <w:p w14:paraId="37AFFDD4" w14:textId="44A8E2C4" w:rsidR="00AD76DD" w:rsidRPr="00AD76DD" w:rsidRDefault="00AD76DD" w:rsidP="001E133E">
      <w:pPr>
        <w:jc w:val="center"/>
      </w:pPr>
      <w:r>
        <w:t>Figura 7. Código implementado para o envio das notificações (NotificacaoActivity).</w:t>
      </w:r>
    </w:p>
    <w:p w14:paraId="01037618" w14:textId="34167A03" w:rsidR="00A55AF5" w:rsidRDefault="001D2366" w:rsidP="00055D99">
      <w:r>
        <w:lastRenderedPageBreak/>
        <w:t>A seguir descrevemos os passos</w:t>
      </w:r>
      <w:r w:rsidR="00037975">
        <w:t xml:space="preserve"> de como este modelo está atualmente implementado no app</w:t>
      </w:r>
      <w:r w:rsidR="00A55AF5">
        <w:t>, embora sua utilização até o presente momento tenha servido apenas como forma de aplicarmos os conhecimentos adquiridos nesta etapa do curso, não servindo assim, como função efetiva do aplicativo.</w:t>
      </w:r>
    </w:p>
    <w:p w14:paraId="59EDD43E" w14:textId="2905C4FE" w:rsidR="002A4F08" w:rsidRDefault="00CF67F2" w:rsidP="00055D99">
      <w:pPr>
        <w:rPr>
          <w:b/>
          <w:bCs/>
        </w:rPr>
      </w:pPr>
      <w:r w:rsidRPr="00CF67F2">
        <w:rPr>
          <w:b/>
          <w:bCs/>
        </w:rPr>
        <w:t>Test</w:t>
      </w:r>
      <w:r>
        <w:rPr>
          <w:b/>
          <w:bCs/>
        </w:rPr>
        <w:t>ando</w:t>
      </w:r>
      <w:r w:rsidRPr="00CF67F2">
        <w:rPr>
          <w:b/>
          <w:bCs/>
        </w:rPr>
        <w:t xml:space="preserve"> as notificações</w:t>
      </w:r>
    </w:p>
    <w:p w14:paraId="5D630319" w14:textId="0B7E3FC3" w:rsidR="00CF67F2" w:rsidRPr="00CF67F2" w:rsidRDefault="00CF67F2" w:rsidP="00055D99">
      <w:r>
        <w:t>Nesta tela</w:t>
      </w:r>
      <w:r w:rsidR="00F256CB">
        <w:t xml:space="preserve"> (Figura 8)</w:t>
      </w:r>
      <w:r w:rsidR="00EF20A5">
        <w:t>,</w:t>
      </w:r>
      <w:r>
        <w:t xml:space="preserve"> é possível adicionar um texto qualquer em um </w:t>
      </w:r>
      <w:r w:rsidRPr="00F256CB">
        <w:t>text view</w:t>
      </w:r>
      <w:r w:rsidRPr="00CF67F2">
        <w:t xml:space="preserve"> </w:t>
      </w:r>
      <w:r>
        <w:t xml:space="preserve">e </w:t>
      </w:r>
      <w:r w:rsidRPr="00F256CB">
        <w:t>setar</w:t>
      </w:r>
      <w:r>
        <w:t xml:space="preserve"> o mesmo como parâmetro para a notificação</w:t>
      </w:r>
      <w:r w:rsidR="0009138A">
        <w:t xml:space="preserve"> a ser recebida</w:t>
      </w:r>
      <w:r w:rsidR="00F256CB">
        <w:t>, assim, ao selecionar o botão “ENVIAR NOTIFICAÇÃO” o dispositivo é notificado imediatamente</w:t>
      </w:r>
      <w:r w:rsidR="00B53702">
        <w:t xml:space="preserve"> exibindo o texto</w:t>
      </w:r>
      <w:r w:rsidR="0009138A">
        <w:t xml:space="preserve"> </w:t>
      </w:r>
      <w:r w:rsidR="00B53702">
        <w:t xml:space="preserve">digitado </w:t>
      </w:r>
      <w:r w:rsidR="0009138A">
        <w:t>na</w:t>
      </w:r>
      <w:r w:rsidR="00B53702">
        <w:t xml:space="preserve"> tela</w:t>
      </w:r>
      <w:r w:rsidR="0009138A">
        <w:t xml:space="preserve"> seguinte</w:t>
      </w:r>
      <w:r w:rsidR="00B53702">
        <w:t xml:space="preserve"> (conforme os passos mostrados nas Figuras 9</w:t>
      </w:r>
      <w:r w:rsidR="00CD2FA0">
        <w:t>,</w:t>
      </w:r>
      <w:r w:rsidR="00B53702">
        <w:t xml:space="preserve"> 10 e 11).</w:t>
      </w:r>
    </w:p>
    <w:p w14:paraId="15D40BFA" w14:textId="77777777" w:rsidR="00CF67F2" w:rsidRPr="00CF67F2" w:rsidRDefault="00CF67F2" w:rsidP="00055D99">
      <w:pPr>
        <w:rPr>
          <w:b/>
          <w:bCs/>
        </w:rPr>
      </w:pPr>
    </w:p>
    <w:p w14:paraId="1AA8D358" w14:textId="601475F5" w:rsidR="002A4F08" w:rsidRDefault="002A4F08" w:rsidP="00E37EF1">
      <w:pPr>
        <w:jc w:val="center"/>
      </w:pPr>
      <w:r w:rsidRPr="00586136">
        <w:rPr>
          <w:noProof/>
        </w:rPr>
        <w:drawing>
          <wp:inline distT="0" distB="0" distL="0" distR="0" wp14:anchorId="4E1B4017" wp14:editId="067689BA">
            <wp:extent cx="3410426" cy="611590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426" cy="6115904"/>
                    </a:xfrm>
                    <a:prstGeom prst="rect">
                      <a:avLst/>
                    </a:prstGeom>
                  </pic:spPr>
                </pic:pic>
              </a:graphicData>
            </a:graphic>
          </wp:inline>
        </w:drawing>
      </w:r>
    </w:p>
    <w:p w14:paraId="7D314F9E" w14:textId="0E232105" w:rsidR="002A4F08" w:rsidRDefault="00E37EF1" w:rsidP="00E94308">
      <w:pPr>
        <w:jc w:val="center"/>
      </w:pPr>
      <w:r>
        <w:t>Figura 8. Ambiente de teste de notificação</w:t>
      </w:r>
    </w:p>
    <w:p w14:paraId="0F0ED02C" w14:textId="098CBD99" w:rsidR="002A4F08" w:rsidRDefault="000211D1" w:rsidP="000211D1">
      <w:pPr>
        <w:jc w:val="center"/>
      </w:pPr>
      <w:r>
        <w:rPr>
          <w:noProof/>
        </w:rPr>
        <w:lastRenderedPageBreak/>
        <w:drawing>
          <wp:inline distT="0" distB="0" distL="0" distR="0" wp14:anchorId="5431B547" wp14:editId="3E0210FF">
            <wp:extent cx="3641725" cy="6273800"/>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1725" cy="6273800"/>
                    </a:xfrm>
                    <a:prstGeom prst="rect">
                      <a:avLst/>
                    </a:prstGeom>
                    <a:noFill/>
                    <a:ln>
                      <a:noFill/>
                    </a:ln>
                  </pic:spPr>
                </pic:pic>
              </a:graphicData>
            </a:graphic>
          </wp:inline>
        </w:drawing>
      </w:r>
    </w:p>
    <w:p w14:paraId="775243E9" w14:textId="0351C5AB" w:rsidR="000211D1" w:rsidRDefault="000211D1" w:rsidP="000211D1">
      <w:pPr>
        <w:jc w:val="center"/>
      </w:pPr>
      <w:r>
        <w:t>Figura 9.</w:t>
      </w:r>
    </w:p>
    <w:p w14:paraId="7318EC63" w14:textId="1E3185CF" w:rsidR="000211D1" w:rsidRDefault="000211D1" w:rsidP="000211D1"/>
    <w:p w14:paraId="6CE719B5" w14:textId="2ADE795D" w:rsidR="000211D1" w:rsidRDefault="003E02B8" w:rsidP="003E02B8">
      <w:pPr>
        <w:jc w:val="center"/>
      </w:pPr>
      <w:r>
        <w:rPr>
          <w:noProof/>
        </w:rPr>
        <w:lastRenderedPageBreak/>
        <w:drawing>
          <wp:inline distT="0" distB="0" distL="0" distR="0" wp14:anchorId="06B44C6A" wp14:editId="1FACA9FD">
            <wp:extent cx="3514725" cy="6114415"/>
            <wp:effectExtent l="0" t="0" r="9525"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4725" cy="6114415"/>
                    </a:xfrm>
                    <a:prstGeom prst="rect">
                      <a:avLst/>
                    </a:prstGeom>
                    <a:noFill/>
                    <a:ln>
                      <a:noFill/>
                    </a:ln>
                  </pic:spPr>
                </pic:pic>
              </a:graphicData>
            </a:graphic>
          </wp:inline>
        </w:drawing>
      </w:r>
    </w:p>
    <w:p w14:paraId="314F634F" w14:textId="0596A64C" w:rsidR="000211D1" w:rsidRDefault="003E02B8" w:rsidP="003E02B8">
      <w:pPr>
        <w:jc w:val="center"/>
      </w:pPr>
      <w:r>
        <w:t>Figura 10.</w:t>
      </w:r>
    </w:p>
    <w:p w14:paraId="17B8AB5A" w14:textId="595ACCFB" w:rsidR="003E02B8" w:rsidRDefault="003E02B8" w:rsidP="000211D1"/>
    <w:p w14:paraId="0B76919A" w14:textId="3E243DEF" w:rsidR="002D26E2" w:rsidRDefault="002D26E2" w:rsidP="002D26E2">
      <w:pPr>
        <w:jc w:val="center"/>
      </w:pPr>
      <w:r>
        <w:rPr>
          <w:noProof/>
        </w:rPr>
        <w:lastRenderedPageBreak/>
        <w:drawing>
          <wp:inline distT="0" distB="0" distL="0" distR="0" wp14:anchorId="2B27CD1D" wp14:editId="0ADF9358">
            <wp:extent cx="3411220" cy="610679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1220" cy="6106795"/>
                    </a:xfrm>
                    <a:prstGeom prst="rect">
                      <a:avLst/>
                    </a:prstGeom>
                    <a:noFill/>
                    <a:ln>
                      <a:noFill/>
                    </a:ln>
                  </pic:spPr>
                </pic:pic>
              </a:graphicData>
            </a:graphic>
          </wp:inline>
        </w:drawing>
      </w:r>
    </w:p>
    <w:p w14:paraId="00B98EAB" w14:textId="3AB430AE" w:rsidR="002D26E2" w:rsidRDefault="002D26E2" w:rsidP="002D26E2">
      <w:pPr>
        <w:jc w:val="center"/>
      </w:pPr>
      <w:r>
        <w:t>Figura 11.</w:t>
      </w:r>
    </w:p>
    <w:p w14:paraId="422152D4" w14:textId="74B6826C" w:rsidR="002D26E2" w:rsidRDefault="002D26E2" w:rsidP="000211D1"/>
    <w:p w14:paraId="18B65FA0" w14:textId="069A6FBA" w:rsidR="00E94308" w:rsidRDefault="004A2BAC" w:rsidP="000211D1">
      <w:r>
        <w:t>Assim,</w:t>
      </w:r>
      <w:r w:rsidR="006A5A10">
        <w:t xml:space="preserve"> embora que de forma provisória,</w:t>
      </w:r>
      <w:r>
        <w:t xml:space="preserve"> vemos que este modelo foi implementado de tal forma que possibilit</w:t>
      </w:r>
      <w:r w:rsidR="00B93726">
        <w:t>e</w:t>
      </w:r>
      <w:r>
        <w:t xml:space="preserve"> uma chamada para uma nova activity através de uma intent,</w:t>
      </w:r>
      <w:r w:rsidR="006A5A10">
        <w:t xml:space="preserve"> ao</w:t>
      </w:r>
      <w:r>
        <w:t xml:space="preserve"> clica</w:t>
      </w:r>
      <w:r w:rsidR="006A5A10">
        <w:t>r</w:t>
      </w:r>
      <w:r>
        <w:t xml:space="preserve"> </w:t>
      </w:r>
      <w:r w:rsidR="00B96384">
        <w:t>no ícone d</w:t>
      </w:r>
      <w:r>
        <w:t>a notificação recebida.</w:t>
      </w:r>
    </w:p>
    <w:p w14:paraId="16F49D48" w14:textId="77777777" w:rsidR="00724B3B" w:rsidRPr="00055D99" w:rsidRDefault="00724B3B" w:rsidP="000211D1"/>
    <w:p w14:paraId="7ED1CFBD" w14:textId="77777777" w:rsidR="001A533A" w:rsidRPr="00597BD0" w:rsidRDefault="001A533A" w:rsidP="001A533A">
      <w:pPr>
        <w:pStyle w:val="Ttulo1"/>
        <w:numPr>
          <w:ilvl w:val="1"/>
          <w:numId w:val="21"/>
        </w:numPr>
        <w:tabs>
          <w:tab w:val="clear" w:pos="720"/>
        </w:tabs>
        <w:ind w:left="426"/>
      </w:pPr>
      <w:proofErr w:type="spellStart"/>
      <w:r w:rsidRPr="00597BD0">
        <w:lastRenderedPageBreak/>
        <w:t>Camera</w:t>
      </w:r>
      <w:proofErr w:type="spellEnd"/>
      <w:r w:rsidRPr="00597BD0">
        <w:tab/>
      </w:r>
    </w:p>
    <w:p w14:paraId="521B8BB5" w14:textId="77777777" w:rsidR="001A533A" w:rsidRPr="00597BD0" w:rsidRDefault="001A533A" w:rsidP="001A533A">
      <w:pPr>
        <w:pStyle w:val="Ttulo1"/>
        <w:numPr>
          <w:ilvl w:val="1"/>
          <w:numId w:val="21"/>
        </w:numPr>
        <w:tabs>
          <w:tab w:val="clear" w:pos="720"/>
        </w:tabs>
        <w:ind w:left="426"/>
      </w:pPr>
      <w:r w:rsidRPr="00597BD0">
        <w:t>GPS</w:t>
      </w:r>
    </w:p>
    <w:p w14:paraId="05CB76F3" w14:textId="77777777" w:rsidR="001A533A" w:rsidRPr="00597BD0" w:rsidRDefault="001A533A" w:rsidP="001A533A">
      <w:pPr>
        <w:pStyle w:val="Ttulo1"/>
        <w:numPr>
          <w:ilvl w:val="1"/>
          <w:numId w:val="21"/>
        </w:numPr>
        <w:tabs>
          <w:tab w:val="clear" w:pos="720"/>
        </w:tabs>
        <w:ind w:left="426"/>
      </w:pPr>
      <w:proofErr w:type="spellStart"/>
      <w:r w:rsidRPr="00597BD0">
        <w:t>SQLite</w:t>
      </w:r>
      <w:proofErr w:type="spellEnd"/>
      <w:r w:rsidRPr="00597BD0">
        <w:tab/>
      </w:r>
    </w:p>
    <w:p w14:paraId="699EF3BC" w14:textId="77777777" w:rsidR="001A533A" w:rsidRPr="00597BD0" w:rsidRDefault="001A533A" w:rsidP="001A533A">
      <w:pPr>
        <w:pStyle w:val="Ttulo1"/>
        <w:numPr>
          <w:ilvl w:val="1"/>
          <w:numId w:val="21"/>
        </w:numPr>
        <w:tabs>
          <w:tab w:val="clear" w:pos="720"/>
        </w:tabs>
        <w:ind w:left="426"/>
      </w:pPr>
      <w:r w:rsidRPr="00597BD0">
        <w:t>CRUD</w:t>
      </w:r>
    </w:p>
    <w:p w14:paraId="11F95AA0" w14:textId="77777777" w:rsidR="00AC66A5" w:rsidRPr="00597BD0" w:rsidRDefault="001A533A" w:rsidP="00AC66A5">
      <w:pPr>
        <w:pStyle w:val="Ttulo1"/>
        <w:numPr>
          <w:ilvl w:val="1"/>
          <w:numId w:val="21"/>
        </w:numPr>
        <w:tabs>
          <w:tab w:val="clear" w:pos="720"/>
        </w:tabs>
        <w:ind w:left="426"/>
      </w:pPr>
      <w:r w:rsidRPr="00597BD0">
        <w:t>Outras</w:t>
      </w:r>
    </w:p>
    <w:p w14:paraId="2616721C" w14:textId="77777777" w:rsidR="00AC66A5" w:rsidRPr="00597BD0" w:rsidRDefault="00AC66A5" w:rsidP="00AC66A5">
      <w:pPr>
        <w:pStyle w:val="Ttulo1"/>
        <w:numPr>
          <w:ilvl w:val="0"/>
          <w:numId w:val="21"/>
        </w:numPr>
        <w:tabs>
          <w:tab w:val="clear" w:pos="720"/>
        </w:tabs>
        <w:ind w:left="426" w:hanging="426"/>
      </w:pPr>
      <w:r w:rsidRPr="00597BD0">
        <w:t xml:space="preserve">Link do </w:t>
      </w:r>
      <w:proofErr w:type="spellStart"/>
      <w:r w:rsidRPr="00597BD0">
        <w:t>apk</w:t>
      </w:r>
      <w:proofErr w:type="spellEnd"/>
    </w:p>
    <w:p w14:paraId="462468AC" w14:textId="77777777" w:rsidR="00631BF2" w:rsidRPr="00597BD0" w:rsidRDefault="00000000" w:rsidP="00AC66A5">
      <w:hyperlink r:id="rId28" w:history="1">
        <w:r w:rsidR="00631BF2" w:rsidRPr="00597BD0">
          <w:rPr>
            <w:rStyle w:val="Hyperlink"/>
          </w:rPr>
          <w:t>https://github.com/gabrielaAvlis/STOCK.git</w:t>
        </w:r>
      </w:hyperlink>
    </w:p>
    <w:p w14:paraId="5DC937A3" w14:textId="2B69994A" w:rsidR="00AD76DD" w:rsidRDefault="00AC66A5" w:rsidP="00D648C0">
      <w:pPr>
        <w:pStyle w:val="Ttulo1"/>
      </w:pPr>
      <w:r w:rsidRPr="00597BD0">
        <w:t>Referências</w:t>
      </w:r>
    </w:p>
    <w:p w14:paraId="0D2A6F2C" w14:textId="77777777" w:rsidR="00D648C0" w:rsidRPr="00D648C0" w:rsidRDefault="00D648C0" w:rsidP="00D648C0"/>
    <w:sectPr w:rsidR="00D648C0" w:rsidRPr="00D648C0">
      <w:headerReference w:type="even" r:id="rId29"/>
      <w:headerReference w:type="default" r:id="rId30"/>
      <w:footerReference w:type="even" r:id="rId31"/>
      <w:footerReference w:type="first" r:id="rId32"/>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C71EF" w14:textId="77777777" w:rsidR="00742D2A" w:rsidRDefault="00742D2A">
      <w:r>
        <w:separator/>
      </w:r>
    </w:p>
  </w:endnote>
  <w:endnote w:type="continuationSeparator" w:id="0">
    <w:p w14:paraId="41237BE2" w14:textId="77777777" w:rsidR="00742D2A" w:rsidRDefault="00742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A14E" w14:textId="77777777" w:rsidR="0092301E" w:rsidRPr="00D7488B" w:rsidRDefault="0092301E">
    <w:pPr>
      <w:jc w:val="left"/>
      <w:rPr>
        <w:lang w:val="en-US"/>
      </w:rPr>
    </w:pPr>
    <w:r w:rsidRPr="00D7488B">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09269" w14:textId="77777777" w:rsidR="0092301E" w:rsidRPr="00D7488B" w:rsidRDefault="0092301E">
    <w:pPr>
      <w:rPr>
        <w:lang w:val="en-US"/>
      </w:rPr>
    </w:pPr>
    <w:r w:rsidRPr="00D7488B">
      <w:rPr>
        <w:lang w:val="en-US"/>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02538" w14:textId="77777777" w:rsidR="0092301E" w:rsidRPr="00D7488B" w:rsidRDefault="0092301E">
    <w:pPr>
      <w:jc w:val="left"/>
      <w:rPr>
        <w:lang w:val="en-US"/>
      </w:rPr>
    </w:pPr>
    <w:r w:rsidRPr="00D7488B">
      <w:rPr>
        <w:lang w:val="en-US"/>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50B5" w14:textId="77777777" w:rsidR="0092301E" w:rsidRPr="00D7488B" w:rsidRDefault="0092301E">
    <w:pPr>
      <w:rPr>
        <w:lang w:val="en-US"/>
      </w:rPr>
    </w:pPr>
    <w:r w:rsidRPr="00D7488B">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D0EFE" w14:textId="77777777" w:rsidR="00742D2A" w:rsidRDefault="00742D2A">
      <w:r>
        <w:separator/>
      </w:r>
    </w:p>
  </w:footnote>
  <w:footnote w:type="continuationSeparator" w:id="0">
    <w:p w14:paraId="3D828BA1" w14:textId="77777777" w:rsidR="00742D2A" w:rsidRDefault="00742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86B0" w14:textId="77777777" w:rsidR="0092301E" w:rsidRPr="00EC49FE" w:rsidRDefault="0092301E">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6300D3B2" w14:textId="77777777" w:rsidR="0092301E" w:rsidRPr="00EC49FE" w:rsidRDefault="0092301E">
    <w:pPr>
      <w:jc w:val="right"/>
    </w:pPr>
    <w:r w:rsidRPr="00EC49FE">
      <w:t xml:space="preserve">S. Sandri, J. Stolfi, </w:t>
    </w:r>
    <w:proofErr w:type="spellStart"/>
    <w:r w:rsidRPr="00EC49FE">
      <w:t>L.Velho</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A986D" w14:textId="77777777" w:rsidR="0092301E" w:rsidRDefault="0092301E">
    <w:pPr>
      <w:framePr w:wrap="around" w:vAnchor="text" w:hAnchor="margin" w:xAlign="inside" w:y="1"/>
    </w:pPr>
  </w:p>
  <w:p w14:paraId="63664425" w14:textId="77777777" w:rsidR="0092301E" w:rsidRDefault="0092301E">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0354" w14:textId="77777777" w:rsidR="0092301E" w:rsidRPr="00EC49FE" w:rsidRDefault="0092301E">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2CB76304" w14:textId="77777777" w:rsidR="0092301E" w:rsidRPr="00EC49FE" w:rsidRDefault="0092301E">
    <w:pPr>
      <w:jc w:val="right"/>
    </w:pPr>
    <w:r w:rsidRPr="00EC49FE">
      <w:t xml:space="preserve">S. Sandri, J. Stolfi, </w:t>
    </w:r>
    <w:proofErr w:type="spellStart"/>
    <w:r w:rsidRPr="00EC49FE">
      <w:t>L.Velho</w:t>
    </w:r>
    <w:proofErr w:type="spellEnd"/>
  </w:p>
  <w:p w14:paraId="125E5E75" w14:textId="77777777" w:rsidR="0092301E" w:rsidRPr="00C000EC" w:rsidRDefault="0092301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060A" w14:textId="77777777" w:rsidR="0092301E" w:rsidRDefault="0092301E">
    <w:pPr>
      <w:framePr w:wrap="around" w:vAnchor="text" w:hAnchor="margin" w:xAlign="inside" w:y="1"/>
    </w:pPr>
  </w:p>
  <w:p w14:paraId="0BC76708" w14:textId="77777777" w:rsidR="0092301E" w:rsidRDefault="0092301E">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4629"/>
    <w:multiLevelType w:val="hybridMultilevel"/>
    <w:tmpl w:val="B09ABB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3"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4"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5"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1AC68F7"/>
    <w:multiLevelType w:val="hybridMultilevel"/>
    <w:tmpl w:val="1736D2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C401EF1"/>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6C5A5C"/>
    <w:multiLevelType w:val="hybridMultilevel"/>
    <w:tmpl w:val="A5EAB546"/>
    <w:lvl w:ilvl="0" w:tplc="04160015">
      <w:start w:val="1"/>
      <w:numFmt w:val="upp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21"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2"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3" w15:restartNumberingAfterBreak="0">
    <w:nsid w:val="59F1302C"/>
    <w:multiLevelType w:val="multilevel"/>
    <w:tmpl w:val="8BF6E764"/>
    <w:lvl w:ilvl="0">
      <w:start w:val="1"/>
      <w:numFmt w:val="lowerLetter"/>
      <w:lvlText w:val="%1."/>
      <w:lvlJc w:val="left"/>
      <w:pPr>
        <w:ind w:left="364" w:hanging="360"/>
      </w:pPr>
    </w:lvl>
    <w:lvl w:ilvl="1">
      <w:start w:val="1"/>
      <w:numFmt w:val="decimal"/>
      <w:lvlText w:val="%1.%2."/>
      <w:lvlJc w:val="left"/>
      <w:pPr>
        <w:ind w:left="796" w:hanging="432"/>
      </w:pPr>
    </w:lvl>
    <w:lvl w:ilvl="2">
      <w:start w:val="1"/>
      <w:numFmt w:val="decimal"/>
      <w:lvlText w:val="%1.%2.%3."/>
      <w:lvlJc w:val="left"/>
      <w:pPr>
        <w:ind w:left="1228" w:hanging="504"/>
      </w:pPr>
    </w:lvl>
    <w:lvl w:ilvl="3">
      <w:start w:val="1"/>
      <w:numFmt w:val="decimal"/>
      <w:lvlText w:val="%1.%2.%3.%4."/>
      <w:lvlJc w:val="left"/>
      <w:pPr>
        <w:ind w:left="1732" w:hanging="648"/>
      </w:pPr>
    </w:lvl>
    <w:lvl w:ilvl="4">
      <w:start w:val="1"/>
      <w:numFmt w:val="decimal"/>
      <w:lvlText w:val="%1.%2.%3.%4.%5."/>
      <w:lvlJc w:val="left"/>
      <w:pPr>
        <w:ind w:left="2236" w:hanging="792"/>
      </w:pPr>
    </w:lvl>
    <w:lvl w:ilvl="5">
      <w:start w:val="1"/>
      <w:numFmt w:val="decimal"/>
      <w:lvlText w:val="%1.%2.%3.%4.%5.%6."/>
      <w:lvlJc w:val="left"/>
      <w:pPr>
        <w:ind w:left="2740" w:hanging="936"/>
      </w:pPr>
    </w:lvl>
    <w:lvl w:ilvl="6">
      <w:start w:val="1"/>
      <w:numFmt w:val="decimal"/>
      <w:lvlText w:val="%1.%2.%3.%4.%5.%6.%7."/>
      <w:lvlJc w:val="left"/>
      <w:pPr>
        <w:ind w:left="3244" w:hanging="1080"/>
      </w:pPr>
    </w:lvl>
    <w:lvl w:ilvl="7">
      <w:start w:val="1"/>
      <w:numFmt w:val="decimal"/>
      <w:lvlText w:val="%1.%2.%3.%4.%5.%6.%7.%8."/>
      <w:lvlJc w:val="left"/>
      <w:pPr>
        <w:ind w:left="3748" w:hanging="1224"/>
      </w:pPr>
    </w:lvl>
    <w:lvl w:ilvl="8">
      <w:start w:val="1"/>
      <w:numFmt w:val="decimal"/>
      <w:lvlText w:val="%1.%2.%3.%4.%5.%6.%7.%8.%9."/>
      <w:lvlJc w:val="left"/>
      <w:pPr>
        <w:ind w:left="4324" w:hanging="1440"/>
      </w:pPr>
    </w:lvl>
  </w:abstractNum>
  <w:abstractNum w:abstractNumId="24" w15:restartNumberingAfterBreak="0">
    <w:nsid w:val="68EA38A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0067165">
    <w:abstractNumId w:val="12"/>
  </w:num>
  <w:num w:numId="2" w16cid:durableId="1315766640">
    <w:abstractNumId w:val="15"/>
  </w:num>
  <w:num w:numId="3" w16cid:durableId="964770181">
    <w:abstractNumId w:val="17"/>
  </w:num>
  <w:num w:numId="4" w16cid:durableId="169830930">
    <w:abstractNumId w:val="18"/>
  </w:num>
  <w:num w:numId="5" w16cid:durableId="3557624">
    <w:abstractNumId w:val="11"/>
  </w:num>
  <w:num w:numId="6" w16cid:durableId="1484465661">
    <w:abstractNumId w:val="22"/>
  </w:num>
  <w:num w:numId="7" w16cid:durableId="192425877">
    <w:abstractNumId w:val="14"/>
  </w:num>
  <w:num w:numId="8" w16cid:durableId="576749463">
    <w:abstractNumId w:val="21"/>
  </w:num>
  <w:num w:numId="9" w16cid:durableId="1192064837">
    <w:abstractNumId w:val="13"/>
  </w:num>
  <w:num w:numId="10" w16cid:durableId="832526745">
    <w:abstractNumId w:val="9"/>
  </w:num>
  <w:num w:numId="11" w16cid:durableId="628702207">
    <w:abstractNumId w:val="7"/>
  </w:num>
  <w:num w:numId="12" w16cid:durableId="1291088471">
    <w:abstractNumId w:val="6"/>
  </w:num>
  <w:num w:numId="13" w16cid:durableId="1157913535">
    <w:abstractNumId w:val="5"/>
  </w:num>
  <w:num w:numId="14" w16cid:durableId="1649895884">
    <w:abstractNumId w:val="4"/>
  </w:num>
  <w:num w:numId="15" w16cid:durableId="378096436">
    <w:abstractNumId w:val="8"/>
  </w:num>
  <w:num w:numId="16" w16cid:durableId="1242178095">
    <w:abstractNumId w:val="3"/>
  </w:num>
  <w:num w:numId="17" w16cid:durableId="618755856">
    <w:abstractNumId w:val="2"/>
  </w:num>
  <w:num w:numId="18" w16cid:durableId="1049913591">
    <w:abstractNumId w:val="1"/>
  </w:num>
  <w:num w:numId="19" w16cid:durableId="1306355689">
    <w:abstractNumId w:val="0"/>
  </w:num>
  <w:num w:numId="20" w16cid:durableId="75395704">
    <w:abstractNumId w:val="16"/>
  </w:num>
  <w:num w:numId="21" w16cid:durableId="1186751324">
    <w:abstractNumId w:val="19"/>
  </w:num>
  <w:num w:numId="22" w16cid:durableId="1114641765">
    <w:abstractNumId w:val="20"/>
  </w:num>
  <w:num w:numId="23" w16cid:durableId="119614221">
    <w:abstractNumId w:val="24"/>
  </w:num>
  <w:num w:numId="24" w16cid:durableId="499590011">
    <w:abstractNumId w:val="23"/>
  </w:num>
  <w:num w:numId="25" w16cid:durableId="7873149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9FE"/>
    <w:rsid w:val="00011B17"/>
    <w:rsid w:val="00013279"/>
    <w:rsid w:val="000211D1"/>
    <w:rsid w:val="00022497"/>
    <w:rsid w:val="00037975"/>
    <w:rsid w:val="00055D99"/>
    <w:rsid w:val="0009138A"/>
    <w:rsid w:val="000F67C0"/>
    <w:rsid w:val="0010062D"/>
    <w:rsid w:val="00105CEB"/>
    <w:rsid w:val="0013517E"/>
    <w:rsid w:val="00135B31"/>
    <w:rsid w:val="00141B3A"/>
    <w:rsid w:val="001833EF"/>
    <w:rsid w:val="001A222E"/>
    <w:rsid w:val="001A533A"/>
    <w:rsid w:val="001B0861"/>
    <w:rsid w:val="001C5CBB"/>
    <w:rsid w:val="001D2366"/>
    <w:rsid w:val="001E133E"/>
    <w:rsid w:val="001E4C04"/>
    <w:rsid w:val="0022582D"/>
    <w:rsid w:val="00230051"/>
    <w:rsid w:val="0024026A"/>
    <w:rsid w:val="002418AD"/>
    <w:rsid w:val="00242547"/>
    <w:rsid w:val="002469A4"/>
    <w:rsid w:val="0025722C"/>
    <w:rsid w:val="00260776"/>
    <w:rsid w:val="00290562"/>
    <w:rsid w:val="002A4F08"/>
    <w:rsid w:val="002B729B"/>
    <w:rsid w:val="002D26E2"/>
    <w:rsid w:val="002E13D4"/>
    <w:rsid w:val="003112B6"/>
    <w:rsid w:val="003315F3"/>
    <w:rsid w:val="0035766A"/>
    <w:rsid w:val="00361A04"/>
    <w:rsid w:val="00364189"/>
    <w:rsid w:val="0039084B"/>
    <w:rsid w:val="00391845"/>
    <w:rsid w:val="003A2044"/>
    <w:rsid w:val="003C25DE"/>
    <w:rsid w:val="003C5D8E"/>
    <w:rsid w:val="003E02B8"/>
    <w:rsid w:val="003E244F"/>
    <w:rsid w:val="003F4556"/>
    <w:rsid w:val="004023B2"/>
    <w:rsid w:val="0040671D"/>
    <w:rsid w:val="00423A27"/>
    <w:rsid w:val="0044325B"/>
    <w:rsid w:val="00447CAF"/>
    <w:rsid w:val="004A2BAC"/>
    <w:rsid w:val="004A2C57"/>
    <w:rsid w:val="004A4FEF"/>
    <w:rsid w:val="004C590F"/>
    <w:rsid w:val="004C5B1D"/>
    <w:rsid w:val="004D2BDF"/>
    <w:rsid w:val="004E3194"/>
    <w:rsid w:val="004E5E31"/>
    <w:rsid w:val="005314AE"/>
    <w:rsid w:val="005541BE"/>
    <w:rsid w:val="00556B9F"/>
    <w:rsid w:val="0056504B"/>
    <w:rsid w:val="00586136"/>
    <w:rsid w:val="00597BD0"/>
    <w:rsid w:val="005B560D"/>
    <w:rsid w:val="005E347B"/>
    <w:rsid w:val="00603861"/>
    <w:rsid w:val="006044A1"/>
    <w:rsid w:val="006272CA"/>
    <w:rsid w:val="00627D15"/>
    <w:rsid w:val="00631BF2"/>
    <w:rsid w:val="00666DA2"/>
    <w:rsid w:val="00676E05"/>
    <w:rsid w:val="006771CF"/>
    <w:rsid w:val="0068092C"/>
    <w:rsid w:val="00693A20"/>
    <w:rsid w:val="00696B83"/>
    <w:rsid w:val="006A5A10"/>
    <w:rsid w:val="006D162F"/>
    <w:rsid w:val="00712415"/>
    <w:rsid w:val="00724B3B"/>
    <w:rsid w:val="00742D2A"/>
    <w:rsid w:val="007442AE"/>
    <w:rsid w:val="00753D1B"/>
    <w:rsid w:val="00753E96"/>
    <w:rsid w:val="0075795A"/>
    <w:rsid w:val="00762956"/>
    <w:rsid w:val="00792E58"/>
    <w:rsid w:val="007C4987"/>
    <w:rsid w:val="007D4FDC"/>
    <w:rsid w:val="007D61C6"/>
    <w:rsid w:val="007E1A33"/>
    <w:rsid w:val="007E7813"/>
    <w:rsid w:val="00837F35"/>
    <w:rsid w:val="00882A3F"/>
    <w:rsid w:val="0088670C"/>
    <w:rsid w:val="00892EFF"/>
    <w:rsid w:val="008B1055"/>
    <w:rsid w:val="008B34BA"/>
    <w:rsid w:val="0092301E"/>
    <w:rsid w:val="009307C3"/>
    <w:rsid w:val="00947377"/>
    <w:rsid w:val="00947781"/>
    <w:rsid w:val="00967DAA"/>
    <w:rsid w:val="00970B85"/>
    <w:rsid w:val="00977226"/>
    <w:rsid w:val="009B658F"/>
    <w:rsid w:val="009C66C4"/>
    <w:rsid w:val="00A335A0"/>
    <w:rsid w:val="00A55AF5"/>
    <w:rsid w:val="00A93991"/>
    <w:rsid w:val="00AA103B"/>
    <w:rsid w:val="00AC66A5"/>
    <w:rsid w:val="00AD76DD"/>
    <w:rsid w:val="00AE24DD"/>
    <w:rsid w:val="00AF166C"/>
    <w:rsid w:val="00B06EFE"/>
    <w:rsid w:val="00B13625"/>
    <w:rsid w:val="00B16E1E"/>
    <w:rsid w:val="00B2354C"/>
    <w:rsid w:val="00B2373B"/>
    <w:rsid w:val="00B3242B"/>
    <w:rsid w:val="00B53702"/>
    <w:rsid w:val="00B54829"/>
    <w:rsid w:val="00B93726"/>
    <w:rsid w:val="00B96384"/>
    <w:rsid w:val="00BC3338"/>
    <w:rsid w:val="00BF64F7"/>
    <w:rsid w:val="00C000EC"/>
    <w:rsid w:val="00C3594B"/>
    <w:rsid w:val="00C66FED"/>
    <w:rsid w:val="00C7206A"/>
    <w:rsid w:val="00C856F7"/>
    <w:rsid w:val="00CC071E"/>
    <w:rsid w:val="00CD2FA0"/>
    <w:rsid w:val="00CD73D7"/>
    <w:rsid w:val="00CE12A9"/>
    <w:rsid w:val="00CF67F2"/>
    <w:rsid w:val="00D648C0"/>
    <w:rsid w:val="00D7488B"/>
    <w:rsid w:val="00DA7E54"/>
    <w:rsid w:val="00DF4B55"/>
    <w:rsid w:val="00E20641"/>
    <w:rsid w:val="00E37EF1"/>
    <w:rsid w:val="00E476BB"/>
    <w:rsid w:val="00E94308"/>
    <w:rsid w:val="00E95A9F"/>
    <w:rsid w:val="00E974B6"/>
    <w:rsid w:val="00EC49FE"/>
    <w:rsid w:val="00EE70EF"/>
    <w:rsid w:val="00EF08A8"/>
    <w:rsid w:val="00EF20A5"/>
    <w:rsid w:val="00F14196"/>
    <w:rsid w:val="00F256CB"/>
    <w:rsid w:val="00F411C2"/>
    <w:rsid w:val="00F87E07"/>
    <w:rsid w:val="00F90534"/>
    <w:rsid w:val="00F90653"/>
    <w:rsid w:val="00F966A4"/>
    <w:rsid w:val="00FC4CC4"/>
    <w:rsid w:val="00FD3F73"/>
    <w:rsid w:val="00FF1B4C"/>
    <w:rsid w:val="00FF2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C56110"/>
  <w15:chartTrackingRefBased/>
  <w15:docId w15:val="{E51432B8-FEF7-6446-914C-DF9C2B45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720"/>
      </w:tabs>
      <w:spacing w:before="120"/>
      <w:jc w:val="both"/>
    </w:pPr>
    <w:rPr>
      <w:rFonts w:ascii="Times" w:hAnsi="Times"/>
      <w:sz w:val="24"/>
    </w:rPr>
  </w:style>
  <w:style w:type="paragraph" w:styleId="Ttulo1">
    <w:name w:val="heading 1"/>
    <w:basedOn w:val="Normal"/>
    <w:next w:val="Normal"/>
    <w:qFormat/>
    <w:pPr>
      <w:keepNext/>
      <w:spacing w:before="240"/>
      <w:jc w:val="left"/>
      <w:outlineLvl w:val="0"/>
    </w:pPr>
    <w:rPr>
      <w:b/>
      <w:kern w:val="28"/>
      <w:sz w:val="26"/>
    </w:rPr>
  </w:style>
  <w:style w:type="paragraph" w:styleId="Ttulo2">
    <w:name w:val="heading 2"/>
    <w:basedOn w:val="Normal"/>
    <w:next w:val="Normal"/>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tulo">
    <w:name w:val="Title"/>
    <w:basedOn w:val="Normal"/>
    <w:qFormat/>
    <w:rsid w:val="0039084B"/>
    <w:pPr>
      <w:spacing w:before="240"/>
      <w:ind w:firstLine="397"/>
      <w:jc w:val="center"/>
    </w:pPr>
    <w:rPr>
      <w:rFonts w:cs="Arial"/>
      <w:b/>
      <w:bCs/>
      <w:sz w:val="32"/>
      <w:szCs w:val="32"/>
    </w:rPr>
  </w:style>
  <w:style w:type="paragraph" w:styleId="Legenda">
    <w:name w:val="caption"/>
    <w:basedOn w:val="Normal"/>
    <w:next w:val="Normal"/>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character" w:styleId="nfase">
    <w:name w:val="Emphasis"/>
    <w:basedOn w:val="Fontepargpadro"/>
    <w:uiPriority w:val="20"/>
    <w:qFormat/>
    <w:rsid w:val="00F87E07"/>
    <w:rPr>
      <w:i/>
      <w:iCs/>
    </w:rPr>
  </w:style>
  <w:style w:type="paragraph" w:styleId="PargrafodaLista">
    <w:name w:val="List Paragraph"/>
    <w:basedOn w:val="Normal"/>
    <w:uiPriority w:val="34"/>
    <w:qFormat/>
    <w:rsid w:val="00AF166C"/>
    <w:pPr>
      <w:ind w:left="720"/>
      <w:contextualSpacing/>
    </w:pPr>
  </w:style>
  <w:style w:type="character" w:styleId="MenoPendente">
    <w:name w:val="Unresolved Mention"/>
    <w:basedOn w:val="Fontepargpadro"/>
    <w:uiPriority w:val="99"/>
    <w:semiHidden/>
    <w:unhideWhenUsed/>
    <w:rsid w:val="00631BF2"/>
    <w:rPr>
      <w:color w:val="605E5C"/>
      <w:shd w:val="clear" w:color="auto" w:fill="E1DFDD"/>
    </w:rPr>
  </w:style>
  <w:style w:type="character" w:styleId="HiperlinkVisitado">
    <w:name w:val="FollowedHyperlink"/>
    <w:basedOn w:val="Fontepargpadro"/>
    <w:rsid w:val="00631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marcio.magalhaes.432@gmail.co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aninho.142311@gmail.co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ling.com.br/funcionalidades/vendas" TargetMode="External"/><Relationship Id="rId20" Type="http://schemas.openxmlformats.org/officeDocument/2006/relationships/image" Target="media/image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naevanur.alexandrino.raygil@gmail.com" TargetMode="External"/><Relationship Id="rId23" Type="http://schemas.openxmlformats.org/officeDocument/2006/relationships/image" Target="media/image7.png"/><Relationship Id="rId28" Type="http://schemas.openxmlformats.org/officeDocument/2006/relationships/hyperlink" Target="https://github.com/gabrielaAvlis/STOCK.git"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hellengabriela25102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2A7AA-0884-4B7A-883B-8FB46F605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7528</TotalTime>
  <Pages>13</Pages>
  <Words>1179</Words>
  <Characters>6372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Company>
  <LinksUpToDate>false</LinksUpToDate>
  <CharactersWithSpaces>7536</CharactersWithSpaces>
  <SharedDoc>false</SharedDoc>
  <HLinks>
    <vt:vector size="6" baseType="variant">
      <vt:variant>
        <vt:i4>720975</vt:i4>
      </vt:variant>
      <vt:variant>
        <vt:i4>0</vt:i4>
      </vt:variant>
      <vt:variant>
        <vt:i4>0</vt:i4>
      </vt:variant>
      <vt:variant>
        <vt:i4>5</vt:i4>
      </vt:variant>
      <vt:variant>
        <vt:lpwstr>http://reality.sgi.com/employees/jam_sb/mocap/MoCapWP_v2.0.html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Márcio Magalhães</cp:lastModifiedBy>
  <cp:revision>97</cp:revision>
  <cp:lastPrinted>2005-03-17T02:14:00Z</cp:lastPrinted>
  <dcterms:created xsi:type="dcterms:W3CDTF">2020-11-02T20:33:00Z</dcterms:created>
  <dcterms:modified xsi:type="dcterms:W3CDTF">2023-02-22T23:16:00Z</dcterms:modified>
</cp:coreProperties>
</file>